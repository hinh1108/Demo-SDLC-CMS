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13A33" w14:textId="77777777" w:rsidR="00143291" w:rsidRPr="00161B86" w:rsidRDefault="00143291" w:rsidP="002A0738">
      <w:pPr>
        <w:pStyle w:val="BodyText"/>
        <w:rPr>
          <w:rFonts w:ascii="Times New Roman" w:hAnsi="Times New Roman"/>
          <w:shd w:val="clear" w:color="auto" w:fill="E6E6E6"/>
        </w:rPr>
      </w:pPr>
      <w:bookmarkStart w:id="0" w:name="_Toc505676561"/>
      <w:bookmarkStart w:id="1" w:name="_Toc506113340"/>
      <w:bookmarkStart w:id="2" w:name="_Toc506113479"/>
      <w:bookmarkStart w:id="3" w:name="_Toc506113793"/>
      <w:bookmarkStart w:id="4" w:name="_Toc493575508"/>
    </w:p>
    <w:p w14:paraId="7232795C" w14:textId="77777777" w:rsidR="00143291" w:rsidRPr="00161B86" w:rsidRDefault="00143291" w:rsidP="002A0738">
      <w:pPr>
        <w:pStyle w:val="DocumentTitle"/>
        <w:rPr>
          <w:rFonts w:ascii="Times New Roman" w:hAnsi="Times New Roman"/>
          <w:shd w:val="clear" w:color="auto" w:fill="E6E6E6"/>
        </w:rPr>
      </w:pPr>
    </w:p>
    <w:p w14:paraId="1566BF87" w14:textId="77777777" w:rsidR="00143291" w:rsidRPr="00161B86" w:rsidRDefault="00143291" w:rsidP="002A0738">
      <w:pPr>
        <w:pStyle w:val="DocumentTitle"/>
        <w:rPr>
          <w:rFonts w:ascii="Times New Roman" w:hAnsi="Times New Roman"/>
          <w:shd w:val="clear" w:color="auto" w:fill="E6E6E6"/>
        </w:rPr>
      </w:pPr>
    </w:p>
    <w:p w14:paraId="21CE5052" w14:textId="77777777" w:rsidR="00143291" w:rsidRPr="00161B86" w:rsidRDefault="00143291" w:rsidP="002A0738">
      <w:pPr>
        <w:pStyle w:val="DocumentTitle"/>
        <w:rPr>
          <w:rFonts w:ascii="Times New Roman" w:hAnsi="Times New Roman"/>
          <w:shd w:val="clear" w:color="auto" w:fill="E6E6E6"/>
        </w:rPr>
      </w:pPr>
    </w:p>
    <w:p w14:paraId="19804C23" w14:textId="77777777" w:rsidR="00CC5080" w:rsidRPr="00161B86" w:rsidRDefault="00CC5080" w:rsidP="00CC5080">
      <w:pPr>
        <w:rPr>
          <w:b/>
          <w:bCs/>
          <w:sz w:val="36"/>
          <w:szCs w:val="36"/>
        </w:rPr>
      </w:pPr>
    </w:p>
    <w:p w14:paraId="30C2A055" w14:textId="77777777" w:rsidR="00CC5080" w:rsidRPr="00161B86" w:rsidRDefault="00CC5080" w:rsidP="00CC5080">
      <w:pPr>
        <w:rPr>
          <w:b/>
          <w:bCs/>
          <w:sz w:val="36"/>
          <w:szCs w:val="36"/>
        </w:rPr>
      </w:pPr>
    </w:p>
    <w:p w14:paraId="15B38488" w14:textId="53DF8C73" w:rsidR="00CC5080" w:rsidRPr="00161B86" w:rsidRDefault="00CC5080" w:rsidP="00CC5080">
      <w:pPr>
        <w:jc w:val="right"/>
        <w:rPr>
          <w:b/>
          <w:bCs/>
          <w:sz w:val="36"/>
          <w:szCs w:val="36"/>
        </w:rPr>
      </w:pPr>
      <w:r w:rsidRPr="00161B86">
        <w:rPr>
          <w:b/>
          <w:bCs/>
          <w:sz w:val="36"/>
          <w:szCs w:val="36"/>
        </w:rPr>
        <w:t>Viewer 2.0</w:t>
      </w:r>
    </w:p>
    <w:p w14:paraId="45C3440D" w14:textId="77777777" w:rsidR="00CC5080" w:rsidRPr="00161B86" w:rsidRDefault="00CC5080" w:rsidP="00CC5080">
      <w:pPr>
        <w:jc w:val="right"/>
        <w:rPr>
          <w:b/>
          <w:bCs/>
          <w:sz w:val="36"/>
          <w:szCs w:val="36"/>
        </w:rPr>
      </w:pPr>
    </w:p>
    <w:p w14:paraId="3DA40061" w14:textId="00F67881" w:rsidR="00445B6A" w:rsidRPr="00161B86" w:rsidRDefault="00445B6A" w:rsidP="00CC5080">
      <w:pPr>
        <w:jc w:val="right"/>
        <w:rPr>
          <w:b/>
          <w:bCs/>
          <w:sz w:val="36"/>
          <w:szCs w:val="36"/>
          <w:highlight w:val="lightGray"/>
        </w:rPr>
      </w:pPr>
      <w:r w:rsidRPr="00161B86">
        <w:rPr>
          <w:b/>
          <w:bCs/>
          <w:sz w:val="36"/>
          <w:szCs w:val="36"/>
        </w:rPr>
        <w:t>Use Case: &lt;</w:t>
      </w:r>
      <w:r w:rsidR="00A213C3" w:rsidRPr="00161B86">
        <w:rPr>
          <w:b/>
          <w:bCs/>
          <w:sz w:val="36"/>
          <w:szCs w:val="36"/>
        </w:rPr>
        <w:t>UC</w:t>
      </w:r>
      <w:r w:rsidR="00875838" w:rsidRPr="00161B86">
        <w:rPr>
          <w:b/>
          <w:bCs/>
          <w:sz w:val="36"/>
          <w:szCs w:val="36"/>
        </w:rPr>
        <w:t>.</w:t>
      </w:r>
      <w:r w:rsidR="00EA416F" w:rsidRPr="00161B86">
        <w:rPr>
          <w:b/>
          <w:bCs/>
          <w:sz w:val="36"/>
          <w:szCs w:val="36"/>
        </w:rPr>
        <w:t>Number</w:t>
      </w:r>
      <w:r w:rsidRPr="00161B86">
        <w:rPr>
          <w:b/>
          <w:bCs/>
          <w:sz w:val="36"/>
          <w:szCs w:val="36"/>
        </w:rPr>
        <w:t xml:space="preserve"> –</w:t>
      </w:r>
      <w:r w:rsidR="002A0738" w:rsidRPr="00161B86">
        <w:rPr>
          <w:b/>
          <w:bCs/>
          <w:sz w:val="36"/>
          <w:szCs w:val="36"/>
        </w:rPr>
        <w:t xml:space="preserve">  </w:t>
      </w:r>
      <w:r w:rsidR="00EA416F" w:rsidRPr="00161B86">
        <w:rPr>
          <w:b/>
          <w:bCs/>
          <w:sz w:val="36"/>
          <w:szCs w:val="36"/>
        </w:rPr>
        <w:t>Function Name</w:t>
      </w:r>
      <w:r w:rsidRPr="00161B86">
        <w:rPr>
          <w:b/>
          <w:bCs/>
          <w:sz w:val="36"/>
          <w:szCs w:val="36"/>
        </w:rPr>
        <w:t>&gt;</w:t>
      </w:r>
    </w:p>
    <w:p w14:paraId="57AF62ED" w14:textId="215DB633" w:rsidR="00143291" w:rsidRPr="00161B86" w:rsidRDefault="00445B6A" w:rsidP="002A0738">
      <w:pPr>
        <w:pStyle w:val="Bold"/>
        <w:rPr>
          <w:rFonts w:ascii="Times New Roman" w:hAnsi="Times New Roman"/>
        </w:rPr>
      </w:pPr>
      <w:r w:rsidRPr="00161B86">
        <w:rPr>
          <w:rFonts w:ascii="Times New Roman" w:hAnsi="Times New Roman"/>
        </w:rPr>
        <w:t xml:space="preserve">Version </w:t>
      </w:r>
      <w:r w:rsidR="003A710B" w:rsidRPr="00161B86">
        <w:rPr>
          <w:rFonts w:ascii="Times New Roman" w:hAnsi="Times New Roman"/>
        </w:rPr>
        <w:t>1.0</w:t>
      </w:r>
    </w:p>
    <w:p w14:paraId="7E730831" w14:textId="77777777" w:rsidR="00143291" w:rsidRPr="00161B86" w:rsidRDefault="00143291" w:rsidP="002A0738">
      <w:pPr>
        <w:pStyle w:val="DocumentTitle"/>
        <w:rPr>
          <w:rFonts w:ascii="Times New Roman" w:hAnsi="Times New Roman"/>
          <w:highlight w:val="lightGray"/>
        </w:rPr>
      </w:pPr>
    </w:p>
    <w:p w14:paraId="1E0E47CC" w14:textId="77777777" w:rsidR="00143291" w:rsidRPr="00161B86" w:rsidRDefault="00143291" w:rsidP="002A0738">
      <w:pPr>
        <w:pStyle w:val="DocumentTitle"/>
        <w:rPr>
          <w:rFonts w:ascii="Times New Roman" w:hAnsi="Times New Roman"/>
        </w:rPr>
      </w:pPr>
    </w:p>
    <w:p w14:paraId="24E52AAA" w14:textId="77777777" w:rsidR="00143291" w:rsidRPr="00161B86" w:rsidRDefault="00143291" w:rsidP="002A0738"/>
    <w:p w14:paraId="06A26F2A" w14:textId="77777777" w:rsidR="00046722" w:rsidRPr="00161B86" w:rsidRDefault="00046722" w:rsidP="002A0738">
      <w:pPr>
        <w:rPr>
          <w:sz w:val="32"/>
        </w:rPr>
      </w:pPr>
      <w:r w:rsidRPr="00161B86">
        <w:br w:type="page"/>
      </w:r>
    </w:p>
    <w:p w14:paraId="208F429A" w14:textId="77777777" w:rsidR="00046722" w:rsidRPr="00161B86" w:rsidRDefault="00046722" w:rsidP="00046722">
      <w:pPr>
        <w:pStyle w:val="SectionTitle"/>
        <w:rPr>
          <w:rFonts w:ascii="Times New Roman" w:hAnsi="Times New Roman" w:cs="Times New Roman"/>
        </w:rPr>
      </w:pPr>
      <w:r w:rsidRPr="00161B86">
        <w:rPr>
          <w:rFonts w:ascii="Times New Roman" w:hAnsi="Times New Roman" w:cs="Times New Roman"/>
        </w:rPr>
        <w:lastRenderedPageBreak/>
        <w:t>Revision History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080"/>
        <w:gridCol w:w="5310"/>
        <w:gridCol w:w="1800"/>
      </w:tblGrid>
      <w:tr w:rsidR="009112BA" w:rsidRPr="00161B86" w14:paraId="6B27E4F3" w14:textId="77777777" w:rsidTr="003A6417">
        <w:tc>
          <w:tcPr>
            <w:tcW w:w="1525" w:type="dxa"/>
            <w:shd w:val="clear" w:color="auto" w:fill="D9D9D9"/>
          </w:tcPr>
          <w:p w14:paraId="32FAC518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080" w:type="dxa"/>
            <w:shd w:val="clear" w:color="auto" w:fill="D9D9D9"/>
          </w:tcPr>
          <w:p w14:paraId="5967F791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10" w:type="dxa"/>
            <w:shd w:val="clear" w:color="auto" w:fill="D9D9D9"/>
          </w:tcPr>
          <w:p w14:paraId="04916B51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Summary of Change</w:t>
            </w:r>
          </w:p>
        </w:tc>
        <w:tc>
          <w:tcPr>
            <w:tcW w:w="1800" w:type="dxa"/>
            <w:shd w:val="clear" w:color="auto" w:fill="D9D9D9"/>
          </w:tcPr>
          <w:p w14:paraId="59CEBCA5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Author</w:t>
            </w:r>
          </w:p>
        </w:tc>
      </w:tr>
      <w:tr w:rsidR="009112BA" w:rsidRPr="00161B86" w14:paraId="30B2A3AC" w14:textId="77777777" w:rsidTr="003A6417">
        <w:tc>
          <w:tcPr>
            <w:tcW w:w="1525" w:type="dxa"/>
            <w:shd w:val="clear" w:color="auto" w:fill="auto"/>
          </w:tcPr>
          <w:p w14:paraId="74872467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&lt;dd/M</w:t>
            </w:r>
            <w:r w:rsidR="00FD35F7" w:rsidRPr="00161B86">
              <w:rPr>
                <w:rFonts w:ascii="Times New Roman" w:hAnsi="Times New Roman" w:cs="Times New Roman"/>
              </w:rPr>
              <w:t>mm</w:t>
            </w:r>
            <w:r w:rsidRPr="00161B86">
              <w:rPr>
                <w:rFonts w:ascii="Times New Roman" w:hAnsi="Times New Roman" w:cs="Times New Roman"/>
              </w:rPr>
              <w:t>/yyyy&gt;</w:t>
            </w:r>
          </w:p>
        </w:tc>
        <w:tc>
          <w:tcPr>
            <w:tcW w:w="1080" w:type="dxa"/>
            <w:shd w:val="clear" w:color="auto" w:fill="auto"/>
          </w:tcPr>
          <w:p w14:paraId="7F8C736F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&lt;x.y&gt;</w:t>
            </w:r>
          </w:p>
        </w:tc>
        <w:tc>
          <w:tcPr>
            <w:tcW w:w="5310" w:type="dxa"/>
            <w:shd w:val="clear" w:color="auto" w:fill="auto"/>
          </w:tcPr>
          <w:p w14:paraId="4A355871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&lt;Section&gt; - &lt;Change&gt;</w:t>
            </w:r>
          </w:p>
        </w:tc>
        <w:tc>
          <w:tcPr>
            <w:tcW w:w="1800" w:type="dxa"/>
            <w:shd w:val="clear" w:color="auto" w:fill="auto"/>
          </w:tcPr>
          <w:p w14:paraId="7B8ECF46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&lt;First Name + Last Name&gt;</w:t>
            </w:r>
          </w:p>
        </w:tc>
      </w:tr>
      <w:tr w:rsidR="009112BA" w:rsidRPr="00161B86" w14:paraId="7CC5CAC6" w14:textId="77777777" w:rsidTr="003A6417">
        <w:tc>
          <w:tcPr>
            <w:tcW w:w="1525" w:type="dxa"/>
            <w:shd w:val="clear" w:color="auto" w:fill="auto"/>
          </w:tcPr>
          <w:p w14:paraId="503DBF0C" w14:textId="0FF5351F" w:rsidR="00631667" w:rsidRPr="00161B86" w:rsidRDefault="00900D0A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26</w:t>
            </w:r>
            <w:r w:rsidR="00A14F17" w:rsidRPr="00161B86">
              <w:rPr>
                <w:rFonts w:ascii="Times New Roman" w:hAnsi="Times New Roman" w:cs="Times New Roman"/>
              </w:rPr>
              <w:t>/3/24</w:t>
            </w:r>
          </w:p>
        </w:tc>
        <w:tc>
          <w:tcPr>
            <w:tcW w:w="1080" w:type="dxa"/>
            <w:shd w:val="clear" w:color="auto" w:fill="auto"/>
          </w:tcPr>
          <w:p w14:paraId="6BD706B9" w14:textId="77777777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5310" w:type="dxa"/>
            <w:shd w:val="clear" w:color="auto" w:fill="auto"/>
          </w:tcPr>
          <w:p w14:paraId="3329DF78" w14:textId="0EEE52FB" w:rsidR="00631667" w:rsidRPr="00161B86" w:rsidRDefault="003D573B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Tạo mới</w:t>
            </w:r>
          </w:p>
        </w:tc>
        <w:tc>
          <w:tcPr>
            <w:tcW w:w="1800" w:type="dxa"/>
            <w:shd w:val="clear" w:color="auto" w:fill="auto"/>
          </w:tcPr>
          <w:p w14:paraId="686EC699" w14:textId="63CE52AA" w:rsidR="00631667" w:rsidRPr="00161B86" w:rsidRDefault="00900D0A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Nguyen Van Hinh</w:t>
            </w:r>
          </w:p>
        </w:tc>
      </w:tr>
      <w:tr w:rsidR="009112BA" w:rsidRPr="00161B86" w14:paraId="090F90D4" w14:textId="77777777" w:rsidTr="003A6417">
        <w:tc>
          <w:tcPr>
            <w:tcW w:w="1525" w:type="dxa"/>
            <w:shd w:val="clear" w:color="auto" w:fill="auto"/>
          </w:tcPr>
          <w:p w14:paraId="4B00FD0C" w14:textId="2D5E9A7A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auto"/>
          </w:tcPr>
          <w:p w14:paraId="7FF89D95" w14:textId="25118D18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5310" w:type="dxa"/>
            <w:shd w:val="clear" w:color="auto" w:fill="auto"/>
          </w:tcPr>
          <w:p w14:paraId="38EFF6D6" w14:textId="6BE0AB1E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8DD338D" w14:textId="24D3A059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</w:tr>
      <w:tr w:rsidR="009112BA" w:rsidRPr="00161B86" w14:paraId="3C68DA92" w14:textId="77777777" w:rsidTr="003A6417">
        <w:tc>
          <w:tcPr>
            <w:tcW w:w="1525" w:type="dxa"/>
            <w:shd w:val="clear" w:color="auto" w:fill="auto"/>
          </w:tcPr>
          <w:p w14:paraId="3533B802" w14:textId="76DC7B62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auto"/>
          </w:tcPr>
          <w:p w14:paraId="1C26F7E6" w14:textId="1E351E6A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5310" w:type="dxa"/>
            <w:shd w:val="clear" w:color="auto" w:fill="auto"/>
          </w:tcPr>
          <w:p w14:paraId="51CC9A63" w14:textId="7C45D624" w:rsidR="002715AB" w:rsidRPr="00161B86" w:rsidRDefault="002715AB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14B9A3D" w14:textId="2158FC1C" w:rsidR="00631667" w:rsidRPr="00161B86" w:rsidRDefault="0063166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</w:tr>
      <w:bookmarkEnd w:id="0"/>
      <w:bookmarkEnd w:id="1"/>
      <w:bookmarkEnd w:id="2"/>
      <w:bookmarkEnd w:id="3"/>
    </w:tbl>
    <w:p w14:paraId="1D95E6A9" w14:textId="77777777" w:rsidR="00046722" w:rsidRPr="00161B86" w:rsidRDefault="00046722" w:rsidP="002A0738">
      <w:pPr>
        <w:pStyle w:val="InfoBlue"/>
        <w:rPr>
          <w:rFonts w:ascii="Times New Roman" w:hAnsi="Times New Roman" w:cs="Times New Roman"/>
        </w:rPr>
      </w:pPr>
    </w:p>
    <w:p w14:paraId="1ABEB026" w14:textId="77777777" w:rsidR="002715AB" w:rsidRPr="00161B86" w:rsidRDefault="002715AB" w:rsidP="00046722">
      <w:pPr>
        <w:pStyle w:val="SectionTitle"/>
        <w:rPr>
          <w:rFonts w:ascii="Times New Roman" w:hAnsi="Times New Roman" w:cs="Times New Roman"/>
        </w:rPr>
      </w:pPr>
      <w:r w:rsidRPr="00161B86">
        <w:rPr>
          <w:rFonts w:ascii="Times New Roman" w:hAnsi="Times New Roman" w:cs="Times New Roman"/>
        </w:rPr>
        <w:t xml:space="preserve"> </w:t>
      </w:r>
      <w:r w:rsidR="003A6417" w:rsidRPr="00161B86">
        <w:rPr>
          <w:rFonts w:ascii="Times New Roman" w:hAnsi="Times New Roman" w:cs="Times New Roman"/>
        </w:rPr>
        <w:t>Distribution for Review/Approval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2880"/>
        <w:gridCol w:w="1260"/>
        <w:gridCol w:w="1260"/>
        <w:gridCol w:w="1260"/>
        <w:gridCol w:w="1260"/>
      </w:tblGrid>
      <w:tr w:rsidR="003A6417" w:rsidRPr="00161B86" w14:paraId="3C4D14B5" w14:textId="77777777" w:rsidTr="003A6417">
        <w:tc>
          <w:tcPr>
            <w:tcW w:w="1795" w:type="dxa"/>
            <w:shd w:val="clear" w:color="auto" w:fill="D9D9D9"/>
          </w:tcPr>
          <w:p w14:paraId="2078519C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 w14:paraId="42DFA32A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Title &amp; Company</w:t>
            </w:r>
          </w:p>
        </w:tc>
        <w:tc>
          <w:tcPr>
            <w:tcW w:w="1260" w:type="dxa"/>
            <w:shd w:val="clear" w:color="auto" w:fill="D9D9D9"/>
          </w:tcPr>
          <w:p w14:paraId="188365C4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Issue Version</w:t>
            </w:r>
          </w:p>
        </w:tc>
        <w:tc>
          <w:tcPr>
            <w:tcW w:w="1260" w:type="dxa"/>
            <w:shd w:val="clear" w:color="auto" w:fill="D9D9D9"/>
          </w:tcPr>
          <w:p w14:paraId="03E3CC13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Issue Date</w:t>
            </w:r>
          </w:p>
        </w:tc>
        <w:tc>
          <w:tcPr>
            <w:tcW w:w="1260" w:type="dxa"/>
            <w:shd w:val="clear" w:color="auto" w:fill="D9D9D9"/>
          </w:tcPr>
          <w:p w14:paraId="5518AD66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Review Date</w:t>
            </w:r>
          </w:p>
        </w:tc>
        <w:tc>
          <w:tcPr>
            <w:tcW w:w="1260" w:type="dxa"/>
            <w:shd w:val="clear" w:color="auto" w:fill="D9D9D9"/>
          </w:tcPr>
          <w:p w14:paraId="2EC0FA3F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Approval Date</w:t>
            </w:r>
          </w:p>
        </w:tc>
      </w:tr>
      <w:tr w:rsidR="003A6417" w:rsidRPr="00161B86" w14:paraId="6CD56221" w14:textId="77777777" w:rsidTr="003A6417">
        <w:tc>
          <w:tcPr>
            <w:tcW w:w="1795" w:type="dxa"/>
            <w:shd w:val="clear" w:color="auto" w:fill="auto"/>
          </w:tcPr>
          <w:p w14:paraId="74204B14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&lt;First Name + Last Name&gt;</w:t>
            </w:r>
          </w:p>
        </w:tc>
        <w:tc>
          <w:tcPr>
            <w:tcW w:w="2880" w:type="dxa"/>
            <w:shd w:val="clear" w:color="auto" w:fill="auto"/>
          </w:tcPr>
          <w:p w14:paraId="15ED2A9D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&lt;Title&gt; - &lt;Company&gt;</w:t>
            </w:r>
          </w:p>
        </w:tc>
        <w:tc>
          <w:tcPr>
            <w:tcW w:w="1260" w:type="dxa"/>
            <w:shd w:val="clear" w:color="auto" w:fill="auto"/>
          </w:tcPr>
          <w:p w14:paraId="468895B0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&lt;x.y&gt;</w:t>
            </w:r>
          </w:p>
        </w:tc>
        <w:tc>
          <w:tcPr>
            <w:tcW w:w="1260" w:type="dxa"/>
            <w:shd w:val="clear" w:color="auto" w:fill="auto"/>
          </w:tcPr>
          <w:p w14:paraId="00E353D0" w14:textId="77777777" w:rsidR="003A6417" w:rsidRPr="00161B86" w:rsidRDefault="00FD35F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&lt;dd/Mmm/yyyy&gt;</w:t>
            </w:r>
          </w:p>
        </w:tc>
        <w:tc>
          <w:tcPr>
            <w:tcW w:w="1260" w:type="dxa"/>
          </w:tcPr>
          <w:p w14:paraId="2C1301FE" w14:textId="77777777" w:rsidR="003A6417" w:rsidRPr="00161B86" w:rsidRDefault="00FD35F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&lt;dd/Mmm/yyyy&gt;</w:t>
            </w:r>
          </w:p>
        </w:tc>
        <w:tc>
          <w:tcPr>
            <w:tcW w:w="1260" w:type="dxa"/>
          </w:tcPr>
          <w:p w14:paraId="70404649" w14:textId="77777777" w:rsidR="003A6417" w:rsidRPr="00161B86" w:rsidRDefault="00FD35F7" w:rsidP="002A0738">
            <w:pPr>
              <w:pStyle w:val="table2"/>
              <w:rPr>
                <w:rFonts w:ascii="Times New Roman" w:hAnsi="Times New Roman" w:cs="Times New Roman"/>
              </w:rPr>
            </w:pPr>
            <w:r w:rsidRPr="00161B86">
              <w:rPr>
                <w:rFonts w:ascii="Times New Roman" w:hAnsi="Times New Roman" w:cs="Times New Roman"/>
              </w:rPr>
              <w:t>&lt;dd/Mmm/yyyy&gt;</w:t>
            </w:r>
          </w:p>
        </w:tc>
      </w:tr>
      <w:tr w:rsidR="003A6417" w:rsidRPr="00161B86" w14:paraId="357AA8B9" w14:textId="77777777" w:rsidTr="003A6417">
        <w:tc>
          <w:tcPr>
            <w:tcW w:w="1795" w:type="dxa"/>
            <w:shd w:val="clear" w:color="auto" w:fill="auto"/>
          </w:tcPr>
          <w:p w14:paraId="51227B1B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auto"/>
          </w:tcPr>
          <w:p w14:paraId="32D9A309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auto"/>
          </w:tcPr>
          <w:p w14:paraId="62505D25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auto"/>
          </w:tcPr>
          <w:p w14:paraId="40123C38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69CF9C7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F26FB12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</w:tr>
      <w:tr w:rsidR="003A6417" w:rsidRPr="00161B86" w14:paraId="54182961" w14:textId="77777777" w:rsidTr="003A6417">
        <w:tc>
          <w:tcPr>
            <w:tcW w:w="1795" w:type="dxa"/>
            <w:shd w:val="clear" w:color="auto" w:fill="auto"/>
          </w:tcPr>
          <w:p w14:paraId="3DA78A1D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auto"/>
          </w:tcPr>
          <w:p w14:paraId="5F6A4A42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auto"/>
          </w:tcPr>
          <w:p w14:paraId="0BAFAA02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auto"/>
          </w:tcPr>
          <w:p w14:paraId="6D19D502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30D961B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B443E56" w14:textId="77777777" w:rsidR="003A6417" w:rsidRPr="00161B86" w:rsidRDefault="003A6417" w:rsidP="002A0738">
            <w:pPr>
              <w:pStyle w:val="table2"/>
              <w:rPr>
                <w:rFonts w:ascii="Times New Roman" w:hAnsi="Times New Roman" w:cs="Times New Roman"/>
              </w:rPr>
            </w:pPr>
          </w:p>
        </w:tc>
      </w:tr>
    </w:tbl>
    <w:p w14:paraId="3DF85AA9" w14:textId="77777777" w:rsidR="003A6417" w:rsidRPr="00161B86" w:rsidRDefault="003A6417" w:rsidP="00046722">
      <w:pPr>
        <w:pStyle w:val="SectionTitle"/>
        <w:rPr>
          <w:rFonts w:ascii="Times New Roman" w:hAnsi="Times New Roman" w:cs="Times New Roman"/>
        </w:rPr>
      </w:pPr>
    </w:p>
    <w:p w14:paraId="7BBAD8DD" w14:textId="77777777" w:rsidR="002715AB" w:rsidRPr="00161B86" w:rsidRDefault="002715AB" w:rsidP="002A0738"/>
    <w:p w14:paraId="4A1E7D76" w14:textId="77777777" w:rsidR="00046722" w:rsidRPr="00161B86" w:rsidRDefault="00046722" w:rsidP="00046722">
      <w:pPr>
        <w:pStyle w:val="SectionTitle"/>
        <w:rPr>
          <w:rFonts w:ascii="Times New Roman" w:hAnsi="Times New Roman" w:cs="Times New Roman"/>
        </w:rPr>
      </w:pPr>
      <w:r w:rsidRPr="00161B86">
        <w:rPr>
          <w:rFonts w:ascii="Times New Roman" w:hAnsi="Times New Roman" w:cs="Times New Roman"/>
        </w:rPr>
        <w:br w:type="page"/>
      </w:r>
      <w:r w:rsidRPr="00161B86">
        <w:rPr>
          <w:rFonts w:ascii="Times New Roman" w:hAnsi="Times New Roman" w:cs="Times New Roman"/>
        </w:rPr>
        <w:lastRenderedPageBreak/>
        <w:t>Contents</w:t>
      </w:r>
    </w:p>
    <w:bookmarkEnd w:id="4" w:displacedByCustomXml="next"/>
    <w:bookmarkStart w:id="5" w:name="_Toc503327692" w:displacedByCustomXml="next"/>
    <w:bookmarkStart w:id="6" w:name="_Toc423410238" w:displacedByCustomXml="next"/>
    <w:bookmarkStart w:id="7" w:name="_Toc425054504" w:displacedByCustomXml="next"/>
    <w:sdt>
      <w:sdtPr>
        <w:rPr>
          <w:rFonts w:ascii="Times New Roman" w:eastAsia="Times New Roman" w:hAnsi="Times New Roman" w:cs="Times New Roman"/>
          <w:sz w:val="24"/>
          <w:szCs w:val="24"/>
          <w:lang w:eastAsia="en-US"/>
        </w:rPr>
        <w:id w:val="1430392536"/>
        <w:docPartObj>
          <w:docPartGallery w:val="Table of Contents"/>
          <w:docPartUnique/>
        </w:docPartObj>
      </w:sdtPr>
      <w:sdtContent>
        <w:p w14:paraId="17EB6181" w14:textId="563B4DD9" w:rsidR="00EA416F" w:rsidRPr="00161B86" w:rsidRDefault="00D52C03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r w:rsidRPr="00161B86">
            <w:rPr>
              <w:rFonts w:ascii="Times New Roman" w:hAnsi="Times New Roman" w:cs="Times New Roman"/>
            </w:rPr>
            <w:fldChar w:fldCharType="begin"/>
          </w:r>
          <w:r w:rsidRPr="00161B86">
            <w:rPr>
              <w:rFonts w:ascii="Times New Roman" w:hAnsi="Times New Roman" w:cs="Times New Roman"/>
            </w:rPr>
            <w:instrText xml:space="preserve"> TOC \o "1-3" \h \z \u </w:instrText>
          </w:r>
          <w:r w:rsidRPr="00161B86">
            <w:rPr>
              <w:rFonts w:ascii="Times New Roman" w:hAnsi="Times New Roman" w:cs="Times New Roman"/>
            </w:rPr>
            <w:fldChar w:fldCharType="separate"/>
          </w:r>
          <w:hyperlink w:anchor="_Toc162450845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_Toc162450845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0843FE" w14:textId="4B7C8D7B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46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Processes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_Toc162450846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252E9B" w14:textId="002DC0DB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47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Flow of Events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_Toc162450847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79C727" w14:textId="35273A1D" w:rsidR="00EA416F" w:rsidRPr="00161B86" w:rsidRDefault="00000000">
          <w:pPr>
            <w:pStyle w:val="TOC2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48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Basic Flow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_Toc162450848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D9EAA5" w14:textId="56F29B1B" w:rsidR="00EA416F" w:rsidRPr="00161B86" w:rsidRDefault="00000000">
          <w:pPr>
            <w:pStyle w:val="TOC3"/>
            <w:rPr>
              <w:rFonts w:ascii="Times New Roman" w:eastAsiaTheme="minorEastAsia" w:hAnsi="Times New Roman" w:cs="Times New Roman"/>
              <w:iCs w:val="0"/>
              <w:kern w:val="2"/>
              <w:szCs w:val="22"/>
              <w:lang w:eastAsia="en-US"/>
              <w14:ligatures w14:val="standardContextual"/>
            </w:rPr>
          </w:pPr>
          <w:hyperlink w:anchor="_Toc162450849" w:history="1">
            <w:r w:rsidR="00EA416F" w:rsidRPr="00161B86">
              <w:rPr>
                <w:rStyle w:val="Hyperlink"/>
                <w:rFonts w:ascii="Times New Roman" w:hAnsi="Times New Roman" w:cs="Times New Roman"/>
              </w:rPr>
              <w:t>3.1.1</w:t>
            </w:r>
            <w:r w:rsidR="00EA416F" w:rsidRPr="00161B86">
              <w:rPr>
                <w:rFonts w:ascii="Times New Roman" w:eastAsiaTheme="minorEastAsia" w:hAnsi="Times New Roman" w:cs="Times New Roman"/>
                <w:iCs w:val="0"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</w:rPr>
              <w:t>Basic Flow 1: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webHidden/>
              </w:rPr>
              <w:instrText xml:space="preserve"> PAGEREF _Toc162450849 \h </w:instrText>
            </w:r>
            <w:r w:rsidR="00EA416F" w:rsidRPr="00161B86">
              <w:rPr>
                <w:rFonts w:ascii="Times New Roman" w:hAnsi="Times New Roman" w:cs="Times New Roman"/>
                <w:webHidden/>
              </w:rPr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E0BC714" w14:textId="741F9675" w:rsidR="00EA416F" w:rsidRPr="00161B86" w:rsidRDefault="00000000">
          <w:pPr>
            <w:pStyle w:val="TOC2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0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Alternative Flow: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_Toc162450850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1564F" w14:textId="0F385904" w:rsidR="00EA416F" w:rsidRPr="00161B86" w:rsidRDefault="00000000">
          <w:pPr>
            <w:pStyle w:val="TOC2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1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Exception Flow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_Toc162450851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B8DAE7" w14:textId="508B4514" w:rsidR="00EA416F" w:rsidRPr="00161B86" w:rsidRDefault="00000000">
          <w:pPr>
            <w:pStyle w:val="TOC3"/>
            <w:rPr>
              <w:rFonts w:ascii="Times New Roman" w:eastAsiaTheme="minorEastAsia" w:hAnsi="Times New Roman" w:cs="Times New Roman"/>
              <w:iCs w:val="0"/>
              <w:kern w:val="2"/>
              <w:szCs w:val="22"/>
              <w:lang w:eastAsia="en-US"/>
              <w14:ligatures w14:val="standardContextual"/>
            </w:rPr>
          </w:pPr>
          <w:hyperlink w:anchor="_Toc162450852" w:history="1">
            <w:r w:rsidR="00EA416F" w:rsidRPr="00161B86">
              <w:rPr>
                <w:rStyle w:val="Hyperlink"/>
                <w:rFonts w:ascii="Times New Roman" w:hAnsi="Times New Roman" w:cs="Times New Roman"/>
              </w:rPr>
              <w:t>3.3.1</w:t>
            </w:r>
            <w:r w:rsidR="00EA416F" w:rsidRPr="00161B86">
              <w:rPr>
                <w:rFonts w:ascii="Times New Roman" w:eastAsiaTheme="minorEastAsia" w:hAnsi="Times New Roman" w:cs="Times New Roman"/>
                <w:iCs w:val="0"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</w:rPr>
              <w:t>Exception Flow 1: Người dùng chuyển sang tính năng khác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webHidden/>
              </w:rPr>
              <w:instrText xml:space="preserve"> PAGEREF _Toc162450852 \h </w:instrText>
            </w:r>
            <w:r w:rsidR="00EA416F" w:rsidRPr="00161B86">
              <w:rPr>
                <w:rFonts w:ascii="Times New Roman" w:hAnsi="Times New Roman" w:cs="Times New Roman"/>
                <w:webHidden/>
              </w:rPr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5B2D7B1" w14:textId="6277C531" w:rsidR="00EA416F" w:rsidRPr="00161B86" w:rsidRDefault="00000000">
          <w:pPr>
            <w:pStyle w:val="TOC3"/>
            <w:rPr>
              <w:rFonts w:ascii="Times New Roman" w:eastAsiaTheme="minorEastAsia" w:hAnsi="Times New Roman" w:cs="Times New Roman"/>
              <w:iCs w:val="0"/>
              <w:kern w:val="2"/>
              <w:szCs w:val="22"/>
              <w:lang w:eastAsia="en-US"/>
              <w14:ligatures w14:val="standardContextual"/>
            </w:rPr>
          </w:pPr>
          <w:hyperlink w:anchor="_Toc162450853" w:history="1">
            <w:r w:rsidR="00EA416F" w:rsidRPr="00161B86">
              <w:rPr>
                <w:rStyle w:val="Hyperlink"/>
                <w:rFonts w:ascii="Times New Roman" w:hAnsi="Times New Roman" w:cs="Times New Roman"/>
              </w:rPr>
              <w:t>3.3.2</w:t>
            </w:r>
            <w:r w:rsidR="00EA416F" w:rsidRPr="00161B86">
              <w:rPr>
                <w:rFonts w:ascii="Times New Roman" w:eastAsiaTheme="minorEastAsia" w:hAnsi="Times New Roman" w:cs="Times New Roman"/>
                <w:iCs w:val="0"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</w:rPr>
              <w:t>Exception Flow 2: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webHidden/>
              </w:rPr>
              <w:instrText xml:space="preserve"> PAGEREF _Toc162450853 \h </w:instrText>
            </w:r>
            <w:r w:rsidR="00EA416F" w:rsidRPr="00161B86">
              <w:rPr>
                <w:rFonts w:ascii="Times New Roman" w:hAnsi="Times New Roman" w:cs="Times New Roman"/>
                <w:webHidden/>
              </w:rPr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90959E0" w14:textId="76582924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4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Business Rules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_Toc162450854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C99F2C" w14:textId="1215ADDB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5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Special Requirements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_Toc162450855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EC28AF" w14:textId="28EDBA28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6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Supplementary Information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_Toc162450856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E1A946" w14:textId="4413D7CF" w:rsidR="00EA416F" w:rsidRPr="00161B86" w:rsidRDefault="00000000">
          <w:pPr>
            <w:pStyle w:val="TOC1"/>
            <w:tabs>
              <w:tab w:val="left" w:pos="1094"/>
              <w:tab w:val="right" w:leader="dot" w:pos="9440"/>
            </w:tabs>
            <w:rPr>
              <w:rFonts w:ascii="Times New Roman" w:eastAsiaTheme="minorEastAsia" w:hAnsi="Times New Roman" w:cs="Times New Roman"/>
              <w:noProof/>
              <w:kern w:val="2"/>
              <w:szCs w:val="22"/>
              <w:lang w:eastAsia="en-US"/>
              <w14:ligatures w14:val="standardContextual"/>
            </w:rPr>
          </w:pPr>
          <w:hyperlink w:anchor="_Toc162450857" w:history="1"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EA416F" w:rsidRPr="00161B86">
              <w:rPr>
                <w:rFonts w:ascii="Times New Roman" w:eastAsiaTheme="minorEastAsia" w:hAnsi="Times New Roman" w:cs="Times New Roman"/>
                <w:noProof/>
                <w:kern w:val="2"/>
                <w:szCs w:val="22"/>
                <w:lang w:eastAsia="en-US"/>
                <w14:ligatures w14:val="standardContextual"/>
              </w:rPr>
              <w:tab/>
            </w:r>
            <w:r w:rsidR="00EA416F" w:rsidRPr="00161B86">
              <w:rPr>
                <w:rStyle w:val="Hyperlink"/>
                <w:rFonts w:ascii="Times New Roman" w:hAnsi="Times New Roman" w:cs="Times New Roman"/>
                <w:noProof/>
              </w:rPr>
              <w:t>Related Documents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instrText xml:space="preserve"> PAGEREF _Toc162450857 \h </w:instrTex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A416F" w:rsidRPr="00161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0040C8" w14:textId="2927CB42" w:rsidR="00D52C03" w:rsidRPr="00161B86" w:rsidRDefault="00D52C03" w:rsidP="002A0738">
          <w:r w:rsidRPr="00161B86">
            <w:fldChar w:fldCharType="end"/>
          </w:r>
        </w:p>
      </w:sdtContent>
    </w:sdt>
    <w:p w14:paraId="001DFD51" w14:textId="77777777" w:rsidR="00046722" w:rsidRPr="00161B86" w:rsidRDefault="00046722" w:rsidP="0076552B">
      <w:pPr>
        <w:pStyle w:val="Heading1"/>
      </w:pPr>
      <w:r w:rsidRPr="00161B86">
        <w:br w:type="page"/>
      </w:r>
      <w:bookmarkStart w:id="8" w:name="_Toc162450845"/>
      <w:r w:rsidRPr="00161B86">
        <w:lastRenderedPageBreak/>
        <w:t>Introduction</w:t>
      </w:r>
      <w:bookmarkEnd w:id="5"/>
      <w:bookmarkEnd w:id="8"/>
    </w:p>
    <w:tbl>
      <w:tblPr>
        <w:tblW w:w="9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080"/>
        <w:gridCol w:w="7362"/>
      </w:tblGrid>
      <w:tr w:rsidR="00023E68" w:rsidRPr="00161B86" w14:paraId="0E2FD73F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8BC7B2" w14:textId="77777777" w:rsidR="006C6A38" w:rsidRPr="00161B86" w:rsidRDefault="006C6A38" w:rsidP="002A0738">
            <w:r w:rsidRPr="00161B86">
              <w:t>ID and Name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78C525" w14:textId="69E6EC63" w:rsidR="006C6A38" w:rsidRPr="00161B86" w:rsidRDefault="006C6A38" w:rsidP="002A0738"/>
        </w:tc>
      </w:tr>
      <w:tr w:rsidR="00023E68" w:rsidRPr="00161B86" w14:paraId="01CA3606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61376B" w14:textId="77777777" w:rsidR="006C6A38" w:rsidRPr="00161B86" w:rsidRDefault="006C6A38" w:rsidP="002A0738">
            <w:r w:rsidRPr="00161B86">
              <w:t>Description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BE4783" w14:textId="28E71DEC" w:rsidR="006C6A38" w:rsidRPr="00161B86" w:rsidRDefault="006C6A38" w:rsidP="002A0738"/>
        </w:tc>
      </w:tr>
      <w:tr w:rsidR="00023E68" w:rsidRPr="00161B86" w14:paraId="48880658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8737F5" w14:textId="77777777" w:rsidR="006C6A38" w:rsidRPr="00161B86" w:rsidRDefault="006C6A38" w:rsidP="002A0738">
            <w:r w:rsidRPr="00161B86">
              <w:t>Actor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7A7930" w14:textId="07C4568B" w:rsidR="006C6A38" w:rsidRPr="00161B86" w:rsidRDefault="006C6A38" w:rsidP="002A0738"/>
        </w:tc>
      </w:tr>
      <w:tr w:rsidR="00023E68" w:rsidRPr="00161B86" w14:paraId="3A49804C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684AFE" w14:textId="77777777" w:rsidR="006C6A38" w:rsidRPr="00161B86" w:rsidRDefault="006C6A38" w:rsidP="002A0738">
            <w:r w:rsidRPr="00161B86">
              <w:t>Relationships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D36EAC" w14:textId="1B86F547" w:rsidR="001231A8" w:rsidRPr="00161B86" w:rsidRDefault="001231A8" w:rsidP="002A0738">
            <w:pPr>
              <w:rPr>
                <w:rFonts w:eastAsia="MS PMincho"/>
              </w:rPr>
            </w:pPr>
          </w:p>
        </w:tc>
      </w:tr>
      <w:tr w:rsidR="00023E68" w:rsidRPr="00161B86" w14:paraId="73E90806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CBA5D9" w14:textId="77777777" w:rsidR="006C6A38" w:rsidRPr="00161B86" w:rsidRDefault="006C6A38" w:rsidP="002A0738">
            <w:r w:rsidRPr="00161B86">
              <w:t>Pre-conditions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547ABE" w14:textId="673D646C" w:rsidR="00EA416F" w:rsidRPr="00161B86" w:rsidRDefault="006E5157" w:rsidP="00EA416F">
            <w:r w:rsidRPr="00161B86">
              <w:t xml:space="preserve">- </w:t>
            </w:r>
          </w:p>
          <w:p w14:paraId="0625D1AA" w14:textId="5B07710D" w:rsidR="005467A8" w:rsidRPr="00161B86" w:rsidRDefault="005467A8" w:rsidP="002A0738"/>
        </w:tc>
      </w:tr>
      <w:tr w:rsidR="00023E68" w:rsidRPr="00161B86" w14:paraId="716E64D5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5C0E5" w14:textId="77777777" w:rsidR="006C6A38" w:rsidRPr="00161B86" w:rsidRDefault="006C6A38" w:rsidP="002A0738">
            <w:r w:rsidRPr="00161B86">
              <w:t>Post-conditions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68A986" w14:textId="2CB97353" w:rsidR="00EA416F" w:rsidRPr="00161B86" w:rsidRDefault="009A6C07" w:rsidP="00EA416F">
            <w:r w:rsidRPr="00161B86">
              <w:t xml:space="preserve">- </w:t>
            </w:r>
          </w:p>
          <w:p w14:paraId="3E558224" w14:textId="39427CEB" w:rsidR="00CF4E9D" w:rsidRPr="00161B86" w:rsidRDefault="00CF4E9D" w:rsidP="009A6C07"/>
        </w:tc>
      </w:tr>
    </w:tbl>
    <w:p w14:paraId="331F43B4" w14:textId="77777777" w:rsidR="00046722" w:rsidRPr="00161B86" w:rsidRDefault="00046722" w:rsidP="002A0738">
      <w:pPr>
        <w:pStyle w:val="BodyText"/>
        <w:rPr>
          <w:rFonts w:ascii="Times New Roman" w:hAnsi="Times New Roman"/>
        </w:rPr>
      </w:pPr>
    </w:p>
    <w:p w14:paraId="517521D6" w14:textId="77777777" w:rsidR="006C6A38" w:rsidRPr="00161B86" w:rsidRDefault="006C6A38" w:rsidP="0076552B">
      <w:pPr>
        <w:pStyle w:val="Heading1"/>
      </w:pPr>
      <w:bookmarkStart w:id="9" w:name="_Toc162450846"/>
      <w:bookmarkStart w:id="10" w:name="_Toc423410239"/>
      <w:bookmarkStart w:id="11" w:name="_Toc425054505"/>
      <w:bookmarkStart w:id="12" w:name="_Toc503327694"/>
      <w:bookmarkEnd w:id="7"/>
      <w:bookmarkEnd w:id="6"/>
      <w:r w:rsidRPr="00161B86">
        <w:t>Process</w:t>
      </w:r>
      <w:r w:rsidR="00F633B1" w:rsidRPr="00161B86">
        <w:t>es</w:t>
      </w:r>
      <w:bookmarkEnd w:id="9"/>
    </w:p>
    <w:p w14:paraId="4B7B4C8A" w14:textId="77777777" w:rsidR="00046722" w:rsidRPr="00161B86" w:rsidRDefault="00046722" w:rsidP="0076552B">
      <w:pPr>
        <w:pStyle w:val="Heading1"/>
      </w:pPr>
      <w:bookmarkStart w:id="13" w:name="_Toc162450847"/>
      <w:r w:rsidRPr="00161B86">
        <w:t>Flow of Events</w:t>
      </w:r>
      <w:bookmarkEnd w:id="10"/>
      <w:bookmarkEnd w:id="11"/>
      <w:bookmarkEnd w:id="12"/>
      <w:bookmarkEnd w:id="13"/>
    </w:p>
    <w:p w14:paraId="1917B9D5" w14:textId="23B616DC" w:rsidR="00861BDC" w:rsidRPr="00161B86" w:rsidRDefault="00046722" w:rsidP="0076552B">
      <w:pPr>
        <w:pStyle w:val="Heading2"/>
      </w:pPr>
      <w:bookmarkStart w:id="14" w:name="_Toc423410240"/>
      <w:bookmarkStart w:id="15" w:name="_Toc425054506"/>
      <w:bookmarkStart w:id="16" w:name="_Toc503327695"/>
      <w:bookmarkStart w:id="17" w:name="_Toc162450848"/>
      <w:bookmarkStart w:id="18" w:name="_Toc161154397"/>
      <w:r w:rsidRPr="00161B86">
        <w:t>Basic Flow</w:t>
      </w:r>
      <w:bookmarkEnd w:id="14"/>
      <w:bookmarkEnd w:id="15"/>
      <w:bookmarkEnd w:id="16"/>
      <w:bookmarkEnd w:id="17"/>
      <w:r w:rsidR="00F44AA7" w:rsidRPr="00161B86">
        <w:t xml:space="preserve"> </w:t>
      </w:r>
      <w:bookmarkEnd w:id="18"/>
    </w:p>
    <w:p w14:paraId="54341C1A" w14:textId="618A0B25" w:rsidR="00046722" w:rsidRPr="00161B86" w:rsidRDefault="00861BDC" w:rsidP="00861BDC">
      <w:pPr>
        <w:pStyle w:val="Heading3"/>
      </w:pPr>
      <w:bookmarkStart w:id="19" w:name="_Toc162450849"/>
      <w:r w:rsidRPr="00161B86">
        <w:t>Basic Flow 1:</w:t>
      </w:r>
      <w:bookmarkEnd w:id="19"/>
      <w:r w:rsidRPr="00161B86">
        <w:t xml:space="preserve">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5"/>
        <w:gridCol w:w="8460"/>
      </w:tblGrid>
      <w:tr w:rsidR="00CF4E9D" w:rsidRPr="00161B86" w14:paraId="185962A9" w14:textId="77777777" w:rsidTr="0042127A">
        <w:tc>
          <w:tcPr>
            <w:tcW w:w="985" w:type="dxa"/>
            <w:shd w:val="clear" w:color="auto" w:fill="BFBFBF" w:themeFill="background1" w:themeFillShade="BF"/>
          </w:tcPr>
          <w:p w14:paraId="79E5FD2B" w14:textId="77777777" w:rsidR="00CF4E9D" w:rsidRPr="00161B86" w:rsidRDefault="00CF4E9D" w:rsidP="0042127A">
            <w:r w:rsidRPr="00161B86">
              <w:t>Step</w:t>
            </w:r>
          </w:p>
        </w:tc>
        <w:tc>
          <w:tcPr>
            <w:tcW w:w="8460" w:type="dxa"/>
            <w:shd w:val="clear" w:color="auto" w:fill="BFBFBF" w:themeFill="background1" w:themeFillShade="BF"/>
          </w:tcPr>
          <w:p w14:paraId="072E5AAD" w14:textId="77777777" w:rsidR="00CF4E9D" w:rsidRPr="00161B86" w:rsidRDefault="00CF4E9D" w:rsidP="0042127A">
            <w:r w:rsidRPr="00161B86">
              <w:t>Description</w:t>
            </w:r>
          </w:p>
        </w:tc>
      </w:tr>
      <w:tr w:rsidR="00CF4E9D" w:rsidRPr="00161B86" w14:paraId="25A1FB6D" w14:textId="77777777" w:rsidTr="0042127A">
        <w:tc>
          <w:tcPr>
            <w:tcW w:w="985" w:type="dxa"/>
          </w:tcPr>
          <w:p w14:paraId="382AAFA2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58A0A335" w14:textId="1BC09C02" w:rsidR="00CF4E9D" w:rsidRPr="00161B86" w:rsidRDefault="00CF4E9D" w:rsidP="0042127A"/>
        </w:tc>
      </w:tr>
      <w:tr w:rsidR="00CF4E9D" w:rsidRPr="00161B86" w14:paraId="583A2406" w14:textId="77777777" w:rsidTr="0042127A">
        <w:tc>
          <w:tcPr>
            <w:tcW w:w="985" w:type="dxa"/>
          </w:tcPr>
          <w:p w14:paraId="52374FE6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2F011973" w14:textId="0A23D575" w:rsidR="00CF4E9D" w:rsidRPr="00161B86" w:rsidRDefault="00CF4E9D" w:rsidP="0042127A"/>
        </w:tc>
      </w:tr>
      <w:tr w:rsidR="00CF4E9D" w:rsidRPr="00161B86" w14:paraId="74BE7182" w14:textId="77777777" w:rsidTr="0042127A">
        <w:tc>
          <w:tcPr>
            <w:tcW w:w="985" w:type="dxa"/>
          </w:tcPr>
          <w:p w14:paraId="4984CC73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3A6CA338" w14:textId="38A0C149" w:rsidR="00CF4E9D" w:rsidRPr="00161B86" w:rsidRDefault="00CF4E9D" w:rsidP="0042127A"/>
        </w:tc>
      </w:tr>
      <w:tr w:rsidR="00CF4E9D" w:rsidRPr="00161B86" w14:paraId="1196C375" w14:textId="77777777" w:rsidTr="0042127A">
        <w:tc>
          <w:tcPr>
            <w:tcW w:w="985" w:type="dxa"/>
          </w:tcPr>
          <w:p w14:paraId="49158415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5978FD35" w14:textId="033F90C0" w:rsidR="00A439AC" w:rsidRPr="00161B86" w:rsidRDefault="00A439AC" w:rsidP="00A439AC"/>
        </w:tc>
      </w:tr>
      <w:tr w:rsidR="00CF4E9D" w:rsidRPr="00161B86" w14:paraId="1EB5B9A3" w14:textId="77777777" w:rsidTr="0042127A">
        <w:tc>
          <w:tcPr>
            <w:tcW w:w="985" w:type="dxa"/>
          </w:tcPr>
          <w:p w14:paraId="5FD513E1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0C68774F" w14:textId="63D526D4" w:rsidR="00CF4E9D" w:rsidRPr="00161B86" w:rsidRDefault="00CF4E9D" w:rsidP="0042127A"/>
        </w:tc>
      </w:tr>
      <w:tr w:rsidR="00CF4E9D" w:rsidRPr="00161B86" w14:paraId="15F3FE42" w14:textId="77777777" w:rsidTr="0042127A">
        <w:tc>
          <w:tcPr>
            <w:tcW w:w="985" w:type="dxa"/>
          </w:tcPr>
          <w:p w14:paraId="3C9F74F0" w14:textId="77777777" w:rsidR="00CF4E9D" w:rsidRPr="00161B86" w:rsidRDefault="00CF4E9D" w:rsidP="004212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4C55E30B" w14:textId="07DA7C09" w:rsidR="00CF4E9D" w:rsidRPr="00161B86" w:rsidRDefault="00CF4E9D" w:rsidP="0042127A"/>
        </w:tc>
      </w:tr>
    </w:tbl>
    <w:p w14:paraId="792DCC7E" w14:textId="77777777" w:rsidR="00861BDC" w:rsidRPr="00161B86" w:rsidRDefault="00861BDC" w:rsidP="00861BDC"/>
    <w:p w14:paraId="789C41AF" w14:textId="5C8A961D" w:rsidR="00046722" w:rsidRDefault="00861BDC" w:rsidP="0076552B">
      <w:pPr>
        <w:pStyle w:val="Heading2"/>
      </w:pPr>
      <w:bookmarkStart w:id="20" w:name="_Toc162450850"/>
      <w:r w:rsidRPr="00161B86">
        <w:t xml:space="preserve">Alternative </w:t>
      </w:r>
      <w:r w:rsidR="006E63F7" w:rsidRPr="00161B86">
        <w:t>Flow</w:t>
      </w:r>
      <w:bookmarkEnd w:id="20"/>
    </w:p>
    <w:p w14:paraId="1E318278" w14:textId="6E6C2169" w:rsidR="00046D09" w:rsidRPr="00046D09" w:rsidRDefault="00046D09" w:rsidP="00046D09">
      <w:pPr>
        <w:pStyle w:val="Heading3"/>
      </w:pPr>
      <w:r>
        <w:t>Alternative Flow 1:</w:t>
      </w:r>
    </w:p>
    <w:p w14:paraId="307B4D31" w14:textId="77777777" w:rsidR="00861BDC" w:rsidRPr="00161B86" w:rsidRDefault="00861BDC" w:rsidP="00861BDC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5"/>
        <w:gridCol w:w="8460"/>
      </w:tblGrid>
      <w:tr w:rsidR="006E63F7" w:rsidRPr="00161B86" w14:paraId="082AF094" w14:textId="77777777" w:rsidTr="0042127A">
        <w:tc>
          <w:tcPr>
            <w:tcW w:w="985" w:type="dxa"/>
            <w:shd w:val="clear" w:color="auto" w:fill="BFBFBF" w:themeFill="background1" w:themeFillShade="BF"/>
          </w:tcPr>
          <w:p w14:paraId="10412243" w14:textId="77777777" w:rsidR="006E63F7" w:rsidRPr="00161B86" w:rsidRDefault="006E63F7" w:rsidP="0042127A">
            <w:r w:rsidRPr="00161B86">
              <w:t>Step</w:t>
            </w:r>
          </w:p>
        </w:tc>
        <w:tc>
          <w:tcPr>
            <w:tcW w:w="8460" w:type="dxa"/>
            <w:shd w:val="clear" w:color="auto" w:fill="BFBFBF" w:themeFill="background1" w:themeFillShade="BF"/>
          </w:tcPr>
          <w:p w14:paraId="2DCC0D67" w14:textId="77777777" w:rsidR="006E63F7" w:rsidRPr="00161B86" w:rsidRDefault="006E63F7" w:rsidP="0042127A">
            <w:r w:rsidRPr="00161B86">
              <w:t>Description</w:t>
            </w:r>
          </w:p>
        </w:tc>
      </w:tr>
      <w:tr w:rsidR="006E63F7" w:rsidRPr="00161B86" w14:paraId="02D3E71E" w14:textId="77777777" w:rsidTr="0042127A">
        <w:tc>
          <w:tcPr>
            <w:tcW w:w="985" w:type="dxa"/>
          </w:tcPr>
          <w:p w14:paraId="725C0E2B" w14:textId="77777777" w:rsidR="006E63F7" w:rsidRPr="00161B86" w:rsidRDefault="006E63F7" w:rsidP="006E63F7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50986E7F" w14:textId="40A6BC5F" w:rsidR="006E63F7" w:rsidRPr="00161B86" w:rsidRDefault="006E63F7" w:rsidP="0042127A"/>
        </w:tc>
      </w:tr>
      <w:tr w:rsidR="006E63F7" w:rsidRPr="00161B86" w14:paraId="000A7701" w14:textId="77777777" w:rsidTr="0042127A">
        <w:tc>
          <w:tcPr>
            <w:tcW w:w="985" w:type="dxa"/>
          </w:tcPr>
          <w:p w14:paraId="55C9A0B5" w14:textId="77777777" w:rsidR="006E63F7" w:rsidRPr="00161B86" w:rsidRDefault="006E63F7" w:rsidP="006E63F7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332726DB" w14:textId="579551DE" w:rsidR="006E63F7" w:rsidRPr="00161B86" w:rsidRDefault="006E63F7" w:rsidP="0042127A"/>
        </w:tc>
      </w:tr>
      <w:tr w:rsidR="006E63F7" w:rsidRPr="00161B86" w14:paraId="61EF6627" w14:textId="77777777" w:rsidTr="0042127A">
        <w:tc>
          <w:tcPr>
            <w:tcW w:w="985" w:type="dxa"/>
          </w:tcPr>
          <w:p w14:paraId="2C8413DE" w14:textId="77777777" w:rsidR="006E63F7" w:rsidRPr="00161B86" w:rsidRDefault="006E63F7" w:rsidP="006E63F7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7F25A31C" w14:textId="167284D2" w:rsidR="006E63F7" w:rsidRPr="00161B86" w:rsidRDefault="006E63F7" w:rsidP="0042127A"/>
        </w:tc>
      </w:tr>
      <w:tr w:rsidR="006E63F7" w:rsidRPr="00161B86" w14:paraId="167BD1C2" w14:textId="77777777" w:rsidTr="0042127A">
        <w:tc>
          <w:tcPr>
            <w:tcW w:w="985" w:type="dxa"/>
          </w:tcPr>
          <w:p w14:paraId="382EBF1C" w14:textId="77777777" w:rsidR="006E63F7" w:rsidRPr="00161B86" w:rsidRDefault="006E63F7" w:rsidP="006E63F7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74665FF3" w14:textId="425E3798" w:rsidR="006E63F7" w:rsidRPr="00161B86" w:rsidRDefault="006E63F7" w:rsidP="0042127A"/>
        </w:tc>
      </w:tr>
      <w:tr w:rsidR="006E63F7" w:rsidRPr="00161B86" w14:paraId="427C75DF" w14:textId="77777777" w:rsidTr="0042127A">
        <w:tc>
          <w:tcPr>
            <w:tcW w:w="985" w:type="dxa"/>
          </w:tcPr>
          <w:p w14:paraId="272AC948" w14:textId="77777777" w:rsidR="006E63F7" w:rsidRPr="00161B86" w:rsidRDefault="006E63F7" w:rsidP="006E63F7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</w:p>
        </w:tc>
        <w:tc>
          <w:tcPr>
            <w:tcW w:w="8460" w:type="dxa"/>
          </w:tcPr>
          <w:p w14:paraId="2F78A5C6" w14:textId="33878AC0" w:rsidR="006E63F7" w:rsidRPr="00161B86" w:rsidRDefault="006E63F7" w:rsidP="0042127A"/>
        </w:tc>
      </w:tr>
    </w:tbl>
    <w:p w14:paraId="53427883" w14:textId="77777777" w:rsidR="00046722" w:rsidRPr="00161B86" w:rsidRDefault="00046722" w:rsidP="006E63F7">
      <w:pPr>
        <w:pStyle w:val="BodyText"/>
        <w:ind w:left="0"/>
        <w:rPr>
          <w:rFonts w:ascii="Times New Roman" w:hAnsi="Times New Roman"/>
        </w:rPr>
      </w:pPr>
      <w:bookmarkStart w:id="21" w:name="_Toc423410251"/>
      <w:bookmarkStart w:id="22" w:name="_Toc425054510"/>
      <w:bookmarkStart w:id="23" w:name="_Toc503327703"/>
    </w:p>
    <w:p w14:paraId="5034B31A" w14:textId="57404FA6" w:rsidR="0076552B" w:rsidRPr="00161B86" w:rsidRDefault="0076552B" w:rsidP="0076552B">
      <w:pPr>
        <w:pStyle w:val="Heading2"/>
      </w:pPr>
      <w:bookmarkStart w:id="24" w:name="_Toc162450851"/>
      <w:r w:rsidRPr="00161B86">
        <w:lastRenderedPageBreak/>
        <w:t>Exception Flow</w:t>
      </w:r>
      <w:bookmarkEnd w:id="24"/>
    </w:p>
    <w:p w14:paraId="011F547E" w14:textId="45E7E1B3" w:rsidR="0076552B" w:rsidRPr="00161B86" w:rsidRDefault="0076552B" w:rsidP="0076552B">
      <w:pPr>
        <w:pStyle w:val="Heading3"/>
      </w:pPr>
      <w:bookmarkStart w:id="25" w:name="_Toc503327702"/>
      <w:bookmarkStart w:id="26" w:name="_Toc162450852"/>
      <w:r w:rsidRPr="00161B86">
        <w:t xml:space="preserve">Exception Flow </w:t>
      </w:r>
      <w:bookmarkEnd w:id="25"/>
      <w:r w:rsidRPr="00161B86">
        <w:t>1: Người dùng chuyển sang tính năng khác</w:t>
      </w:r>
      <w:bookmarkEnd w:id="26"/>
    </w:p>
    <w:p w14:paraId="3E541457" w14:textId="222C9AE9" w:rsidR="00861BDC" w:rsidRPr="00161B86" w:rsidRDefault="00861BDC" w:rsidP="00EA416F">
      <w:pPr>
        <w:pStyle w:val="Heading3"/>
      </w:pPr>
      <w:bookmarkStart w:id="27" w:name="_Toc162450853"/>
      <w:r w:rsidRPr="00161B86">
        <w:t>Exception Flow 2:</w:t>
      </w:r>
      <w:bookmarkEnd w:id="27"/>
    </w:p>
    <w:p w14:paraId="38161514" w14:textId="77777777" w:rsidR="00046722" w:rsidRPr="00161B86" w:rsidRDefault="00046722" w:rsidP="0076552B">
      <w:pPr>
        <w:pStyle w:val="Heading1"/>
      </w:pPr>
      <w:bookmarkStart w:id="28" w:name="_Toc162450854"/>
      <w:r w:rsidRPr="00161B86">
        <w:t>Business Rules</w:t>
      </w:r>
      <w:bookmarkEnd w:id="28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5"/>
        <w:gridCol w:w="8460"/>
      </w:tblGrid>
      <w:tr w:rsidR="007F7BB4" w:rsidRPr="00161B86" w14:paraId="22027136" w14:textId="77777777" w:rsidTr="00D97763">
        <w:tc>
          <w:tcPr>
            <w:tcW w:w="985" w:type="dxa"/>
            <w:shd w:val="clear" w:color="auto" w:fill="BFBFBF" w:themeFill="background1" w:themeFillShade="BF"/>
          </w:tcPr>
          <w:p w14:paraId="423371CA" w14:textId="77777777" w:rsidR="007F7BB4" w:rsidRPr="00161B86" w:rsidRDefault="007F7BB4" w:rsidP="002A0738">
            <w:r w:rsidRPr="00161B86">
              <w:t>BR ID</w:t>
            </w:r>
          </w:p>
        </w:tc>
        <w:tc>
          <w:tcPr>
            <w:tcW w:w="8460" w:type="dxa"/>
            <w:shd w:val="clear" w:color="auto" w:fill="BFBFBF" w:themeFill="background1" w:themeFillShade="BF"/>
          </w:tcPr>
          <w:p w14:paraId="4AA11DD6" w14:textId="77777777" w:rsidR="007F7BB4" w:rsidRPr="00161B86" w:rsidRDefault="007F7BB4" w:rsidP="002A0738">
            <w:r w:rsidRPr="00161B86">
              <w:t>Description</w:t>
            </w:r>
          </w:p>
        </w:tc>
      </w:tr>
      <w:tr w:rsidR="007F7BB4" w:rsidRPr="00161B86" w14:paraId="69B2D162" w14:textId="77777777" w:rsidTr="00D97763">
        <w:tc>
          <w:tcPr>
            <w:tcW w:w="985" w:type="dxa"/>
          </w:tcPr>
          <w:p w14:paraId="52BDEF9F" w14:textId="77777777" w:rsidR="007F7BB4" w:rsidRPr="00161B86" w:rsidRDefault="007F7BB4" w:rsidP="002A0738">
            <w:r w:rsidRPr="00161B86">
              <w:t>BR1</w:t>
            </w:r>
          </w:p>
        </w:tc>
        <w:tc>
          <w:tcPr>
            <w:tcW w:w="8460" w:type="dxa"/>
          </w:tcPr>
          <w:p w14:paraId="5B9E79C8" w14:textId="243FA135" w:rsidR="00F06A56" w:rsidRPr="00161B86" w:rsidRDefault="00F06A56" w:rsidP="002A0738"/>
        </w:tc>
      </w:tr>
      <w:tr w:rsidR="007F7BB4" w:rsidRPr="00161B86" w14:paraId="278CB3D9" w14:textId="77777777" w:rsidTr="00D97763">
        <w:tc>
          <w:tcPr>
            <w:tcW w:w="985" w:type="dxa"/>
          </w:tcPr>
          <w:p w14:paraId="0C1793BE" w14:textId="77777777" w:rsidR="007F7BB4" w:rsidRPr="00161B86" w:rsidRDefault="007F7BB4" w:rsidP="002A0738">
            <w:r w:rsidRPr="00161B86">
              <w:t>BR2</w:t>
            </w:r>
          </w:p>
        </w:tc>
        <w:tc>
          <w:tcPr>
            <w:tcW w:w="8460" w:type="dxa"/>
          </w:tcPr>
          <w:p w14:paraId="7F8B8C27" w14:textId="533BB619" w:rsidR="00881E1A" w:rsidRPr="00161B86" w:rsidRDefault="00881E1A" w:rsidP="002A0738"/>
        </w:tc>
      </w:tr>
      <w:tr w:rsidR="007F7BB4" w:rsidRPr="00161B86" w14:paraId="100DC80A" w14:textId="77777777" w:rsidTr="00D97763">
        <w:tc>
          <w:tcPr>
            <w:tcW w:w="985" w:type="dxa"/>
          </w:tcPr>
          <w:p w14:paraId="5BDC5316" w14:textId="77777777" w:rsidR="007F7BB4" w:rsidRPr="00161B86" w:rsidRDefault="007F7BB4" w:rsidP="002A0738">
            <w:r w:rsidRPr="00161B86">
              <w:t>BR3</w:t>
            </w:r>
          </w:p>
        </w:tc>
        <w:tc>
          <w:tcPr>
            <w:tcW w:w="8460" w:type="dxa"/>
          </w:tcPr>
          <w:p w14:paraId="2E6C693B" w14:textId="5B7E98F7" w:rsidR="007F7BB4" w:rsidRPr="00161B86" w:rsidRDefault="007F7BB4" w:rsidP="002A0738"/>
        </w:tc>
      </w:tr>
    </w:tbl>
    <w:p w14:paraId="7BBFE5AC" w14:textId="77777777" w:rsidR="00046722" w:rsidRPr="00161B86" w:rsidRDefault="00046722" w:rsidP="002A0738">
      <w:pPr>
        <w:pStyle w:val="InfoBlue"/>
        <w:rPr>
          <w:rFonts w:ascii="Times New Roman" w:hAnsi="Times New Roman" w:cs="Times New Roman"/>
        </w:rPr>
      </w:pPr>
    </w:p>
    <w:p w14:paraId="0BDAE09D" w14:textId="77777777" w:rsidR="00046722" w:rsidRPr="00161B86" w:rsidRDefault="00046722" w:rsidP="0076552B">
      <w:pPr>
        <w:pStyle w:val="Heading1"/>
      </w:pPr>
      <w:bookmarkStart w:id="29" w:name="_Toc162450855"/>
      <w:r w:rsidRPr="00161B86">
        <w:t>Special Requirements</w:t>
      </w:r>
      <w:bookmarkEnd w:id="21"/>
      <w:bookmarkEnd w:id="22"/>
      <w:bookmarkEnd w:id="23"/>
      <w:bookmarkEnd w:id="29"/>
    </w:p>
    <w:p w14:paraId="5D396F9B" w14:textId="0A68F378" w:rsidR="004B207C" w:rsidRPr="00161B86" w:rsidRDefault="00EA416F" w:rsidP="00EA416F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00161B86">
        <w:rPr>
          <w:rFonts w:ascii="Times New Roman" w:hAnsi="Times New Roman"/>
        </w:rPr>
        <w:t>Trường hợp đặc biệt</w:t>
      </w:r>
    </w:p>
    <w:p w14:paraId="7F7B7D79" w14:textId="77777777" w:rsidR="00046722" w:rsidRPr="00161B86" w:rsidRDefault="00046722" w:rsidP="0076552B">
      <w:pPr>
        <w:pStyle w:val="Heading1"/>
      </w:pPr>
      <w:bookmarkStart w:id="30" w:name="_Toc162450856"/>
      <w:r w:rsidRPr="00161B86">
        <w:t>Supplementary Information</w:t>
      </w:r>
      <w:bookmarkEnd w:id="30"/>
    </w:p>
    <w:p w14:paraId="6D23A89B" w14:textId="75A19771" w:rsidR="0095497B" w:rsidRPr="00161B86" w:rsidRDefault="00EA416F" w:rsidP="00EA416F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00161B86">
        <w:rPr>
          <w:rFonts w:ascii="Times New Roman" w:hAnsi="Times New Roman"/>
        </w:rPr>
        <w:t>Link tham khảo</w:t>
      </w:r>
    </w:p>
    <w:p w14:paraId="0C083314" w14:textId="77777777" w:rsidR="001C2232" w:rsidRPr="00161B86" w:rsidRDefault="001C2232" w:rsidP="0076552B">
      <w:pPr>
        <w:pStyle w:val="Heading1"/>
      </w:pPr>
      <w:bookmarkStart w:id="31" w:name="_Toc162450857"/>
      <w:r w:rsidRPr="00161B86">
        <w:t>Related Documents</w:t>
      </w:r>
      <w:bookmarkEnd w:id="31"/>
    </w:p>
    <w:p w14:paraId="5E7B18C7" w14:textId="77777777" w:rsidR="00392049" w:rsidRPr="00161B86" w:rsidRDefault="00392049" w:rsidP="002A0738"/>
    <w:p w14:paraId="337262EF" w14:textId="77777777" w:rsidR="001C2232" w:rsidRPr="00161B86" w:rsidRDefault="00392049" w:rsidP="002A0738">
      <w:r w:rsidRPr="00161B86">
        <w:tab/>
      </w:r>
    </w:p>
    <w:sectPr w:rsidR="001C2232" w:rsidRPr="00161B86" w:rsidSect="008B6444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260" w:right="99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661F2" w14:textId="77777777" w:rsidR="00565BC5" w:rsidRDefault="00565BC5" w:rsidP="002A0738">
      <w:r>
        <w:separator/>
      </w:r>
    </w:p>
  </w:endnote>
  <w:endnote w:type="continuationSeparator" w:id="0">
    <w:p w14:paraId="58FB4532" w14:textId="77777777" w:rsidR="00565BC5" w:rsidRDefault="00565BC5" w:rsidP="002A0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09C4" w14:textId="77777777" w:rsidR="00C45A11" w:rsidRDefault="00C45A11" w:rsidP="002A0738"/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9700D3" w14:paraId="6C9E1C63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17AD87FA" w14:textId="46D1BD32" w:rsidR="00C249AB" w:rsidRPr="00447CD4" w:rsidRDefault="00C249AB" w:rsidP="002A0738">
          <w:pPr>
            <w:pStyle w:val="Footer"/>
          </w:pP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77463D89" w14:textId="77777777" w:rsidR="00C249AB" w:rsidRDefault="00841C17" w:rsidP="002A0738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45CAC">
            <w:rPr>
              <w:noProof/>
            </w:rPr>
            <w:t>8</w:t>
          </w:r>
          <w:r>
            <w:fldChar w:fldCharType="end"/>
          </w:r>
          <w:r>
            <w:t xml:space="preserve"> of </w:t>
          </w:r>
          <w:fldSimple w:instr=" NUMPAGES ">
            <w:r w:rsidR="00045CAC">
              <w:rPr>
                <w:noProof/>
              </w:rPr>
              <w:t>8</w:t>
            </w:r>
          </w:fldSimple>
        </w:p>
        <w:p w14:paraId="5CB3A80E" w14:textId="77777777" w:rsidR="00C249AB" w:rsidRPr="009700D3" w:rsidRDefault="00C249AB" w:rsidP="002A0738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73430184" w14:textId="77777777" w:rsidR="00C249AB" w:rsidRDefault="00C249AB" w:rsidP="002A0738">
          <w:pPr>
            <w:pStyle w:val="Footer"/>
          </w:pPr>
        </w:p>
      </w:tc>
    </w:tr>
  </w:tbl>
  <w:p w14:paraId="08B3F07D" w14:textId="77777777" w:rsidR="00C249AB" w:rsidRDefault="00C249AB" w:rsidP="002A07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8E2A" w14:textId="77777777" w:rsidR="00C45A11" w:rsidRDefault="00C45A11" w:rsidP="002A0738"/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0A7D34" w14:paraId="546FEF95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1D9821DD" w14:textId="7AB9CE9E" w:rsidR="00C249AB" w:rsidRPr="00046722" w:rsidRDefault="00C249AB" w:rsidP="002A0738">
          <w:pPr>
            <w:pStyle w:val="Footer"/>
          </w:pP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7057CF95" w14:textId="77777777" w:rsidR="00C249AB" w:rsidRDefault="00841C17" w:rsidP="002A0738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45CAC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">
            <w:r w:rsidR="00045CAC">
              <w:rPr>
                <w:noProof/>
              </w:rPr>
              <w:t>8</w:t>
            </w:r>
          </w:fldSimple>
        </w:p>
        <w:p w14:paraId="73C37F16" w14:textId="77777777" w:rsidR="00C249AB" w:rsidRPr="009700D3" w:rsidRDefault="00C249AB" w:rsidP="002A0738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2DEF67DA" w14:textId="77777777" w:rsidR="00C249AB" w:rsidRDefault="00C249AB" w:rsidP="002A0738">
          <w:pPr>
            <w:pStyle w:val="Footer"/>
          </w:pPr>
        </w:p>
      </w:tc>
    </w:tr>
  </w:tbl>
  <w:p w14:paraId="65471BB7" w14:textId="77777777" w:rsidR="00C249AB" w:rsidRPr="000A7D34" w:rsidRDefault="00C249AB" w:rsidP="002A0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623E7" w14:textId="77777777" w:rsidR="00565BC5" w:rsidRDefault="00565BC5" w:rsidP="002A0738">
      <w:r>
        <w:separator/>
      </w:r>
    </w:p>
  </w:footnote>
  <w:footnote w:type="continuationSeparator" w:id="0">
    <w:p w14:paraId="2E29BC59" w14:textId="77777777" w:rsidR="00565BC5" w:rsidRDefault="00565BC5" w:rsidP="002A0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720"/>
      <w:gridCol w:w="6570"/>
    </w:tblGrid>
    <w:tr w:rsidR="009700D3" w:rsidRPr="002A0738" w14:paraId="4768F55E" w14:textId="77777777" w:rsidTr="00E02342">
      <w:trPr>
        <w:cantSplit/>
        <w:trHeight w:val="430"/>
      </w:trPr>
      <w:tc>
        <w:tcPr>
          <w:tcW w:w="2430" w:type="dxa"/>
        </w:tcPr>
        <w:p w14:paraId="330F59D9" w14:textId="59230E9C" w:rsidR="00C249AB" w:rsidRPr="002A0738" w:rsidRDefault="00C249AB" w:rsidP="002A0738">
          <w:pPr>
            <w:pStyle w:val="Header"/>
          </w:pPr>
        </w:p>
        <w:p w14:paraId="6EF698D8" w14:textId="77777777" w:rsidR="00C249AB" w:rsidRPr="002A0738" w:rsidRDefault="00C249AB" w:rsidP="002A0738">
          <w:pPr>
            <w:pStyle w:val="Header"/>
          </w:pPr>
        </w:p>
      </w:tc>
      <w:tc>
        <w:tcPr>
          <w:tcW w:w="720" w:type="dxa"/>
          <w:vAlign w:val="center"/>
        </w:tcPr>
        <w:p w14:paraId="05528D75" w14:textId="77777777" w:rsidR="00C249AB" w:rsidRPr="002A0738" w:rsidRDefault="00C249AB" w:rsidP="002A0738">
          <w:pPr>
            <w:pStyle w:val="Header"/>
          </w:pPr>
        </w:p>
      </w:tc>
      <w:tc>
        <w:tcPr>
          <w:tcW w:w="6570" w:type="dxa"/>
          <w:vAlign w:val="center"/>
        </w:tcPr>
        <w:p w14:paraId="4B098610" w14:textId="144DCD29" w:rsidR="00C249AB" w:rsidRPr="00366D2C" w:rsidRDefault="00445B6A" w:rsidP="00CC5080">
          <w:pPr>
            <w:pStyle w:val="Header"/>
            <w:jc w:val="right"/>
            <w:rPr>
              <w:rFonts w:ascii="Times New Roman" w:hAnsi="Times New Roman"/>
              <w:lang w:val="fr-FR"/>
            </w:rPr>
          </w:pPr>
          <w:r w:rsidRPr="00366D2C">
            <w:rPr>
              <w:rFonts w:ascii="Times New Roman" w:hAnsi="Times New Roman"/>
            </w:rPr>
            <w:t>&lt;</w:t>
          </w:r>
          <w:r w:rsidR="005150DE" w:rsidRPr="00366D2C">
            <w:rPr>
              <w:rFonts w:ascii="Times New Roman" w:hAnsi="Times New Roman"/>
            </w:rPr>
            <w:t>UC.</w:t>
          </w:r>
          <w:r w:rsidR="00EA416F">
            <w:rPr>
              <w:rFonts w:ascii="Times New Roman" w:hAnsi="Times New Roman"/>
            </w:rPr>
            <w:t>Number</w:t>
          </w:r>
          <w:r w:rsidR="005150DE" w:rsidRPr="00366D2C">
            <w:rPr>
              <w:rFonts w:ascii="Times New Roman" w:hAnsi="Times New Roman"/>
            </w:rPr>
            <w:t xml:space="preserve"> –</w:t>
          </w:r>
          <w:r w:rsidR="00EA416F">
            <w:rPr>
              <w:rFonts w:ascii="Times New Roman" w:hAnsi="Times New Roman"/>
            </w:rPr>
            <w:t>Function Name</w:t>
          </w:r>
          <w:r w:rsidRPr="00366D2C">
            <w:rPr>
              <w:rFonts w:ascii="Times New Roman" w:hAnsi="Times New Roman"/>
            </w:rPr>
            <w:t>&gt;</w:t>
          </w:r>
        </w:p>
      </w:tc>
    </w:tr>
  </w:tbl>
  <w:p w14:paraId="209A0406" w14:textId="77777777" w:rsidR="00C249AB" w:rsidRPr="002A0738" w:rsidRDefault="00C249AB" w:rsidP="002A0738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36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3888"/>
      <w:gridCol w:w="2410"/>
      <w:gridCol w:w="3438"/>
    </w:tblGrid>
    <w:tr w:rsidR="009700D3" w:rsidRPr="00E25109" w14:paraId="035EED62" w14:textId="77777777">
      <w:trPr>
        <w:cantSplit/>
        <w:trHeight w:val="622"/>
      </w:trPr>
      <w:tc>
        <w:tcPr>
          <w:tcW w:w="3888" w:type="dxa"/>
        </w:tcPr>
        <w:p w14:paraId="5CF2414F" w14:textId="6B05F7CF" w:rsidR="00C249AB" w:rsidRDefault="00C249AB" w:rsidP="002A0738">
          <w:pPr>
            <w:pStyle w:val="Header"/>
          </w:pPr>
        </w:p>
        <w:p w14:paraId="54C058A0" w14:textId="77777777" w:rsidR="00C249AB" w:rsidRDefault="00C249AB" w:rsidP="002A0738">
          <w:pPr>
            <w:pStyle w:val="Header"/>
          </w:pPr>
        </w:p>
      </w:tc>
      <w:tc>
        <w:tcPr>
          <w:tcW w:w="2410" w:type="dxa"/>
          <w:vAlign w:val="center"/>
        </w:tcPr>
        <w:p w14:paraId="7214E5A9" w14:textId="77777777" w:rsidR="00C249AB" w:rsidRDefault="00C249AB" w:rsidP="002A0738">
          <w:pPr>
            <w:pStyle w:val="Header"/>
          </w:pPr>
        </w:p>
      </w:tc>
      <w:tc>
        <w:tcPr>
          <w:tcW w:w="3438" w:type="dxa"/>
          <w:vAlign w:val="center"/>
        </w:tcPr>
        <w:p w14:paraId="26BB880C" w14:textId="77777777" w:rsidR="00C249AB" w:rsidRPr="00E25109" w:rsidRDefault="00C249AB" w:rsidP="002A0738">
          <w:pPr>
            <w:pStyle w:val="Header"/>
            <w:rPr>
              <w:lang w:val="fr-FR"/>
            </w:rPr>
          </w:pPr>
        </w:p>
      </w:tc>
    </w:tr>
  </w:tbl>
  <w:p w14:paraId="6BC584D7" w14:textId="77777777" w:rsidR="00C249AB" w:rsidRPr="009700D3" w:rsidRDefault="00C249AB" w:rsidP="002A0738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F2A689D4"/>
    <w:lvl w:ilvl="0">
      <w:start w:val="1"/>
      <w:numFmt w:val="bullet"/>
      <w:pStyle w:val="ListBullet4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2F6F8CA"/>
    <w:lvl w:ilvl="0">
      <w:start w:val="1"/>
      <w:numFmt w:val="bullet"/>
      <w:pStyle w:val="ListBullet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" w15:restartNumberingAfterBreak="0">
    <w:nsid w:val="0D2B6692"/>
    <w:multiLevelType w:val="multilevel"/>
    <w:tmpl w:val="D6D42AB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3"/>
        </w:tabs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DEE1EF9"/>
    <w:multiLevelType w:val="hybridMultilevel"/>
    <w:tmpl w:val="EF24FDC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28E017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75A84"/>
    <w:multiLevelType w:val="hybridMultilevel"/>
    <w:tmpl w:val="9482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619CF"/>
    <w:multiLevelType w:val="hybridMultilevel"/>
    <w:tmpl w:val="165C1BCC"/>
    <w:lvl w:ilvl="0" w:tplc="1F7C1B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2542B"/>
    <w:multiLevelType w:val="hybridMultilevel"/>
    <w:tmpl w:val="2F183528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65267"/>
    <w:multiLevelType w:val="hybridMultilevel"/>
    <w:tmpl w:val="0E701D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23E12"/>
    <w:multiLevelType w:val="hybridMultilevel"/>
    <w:tmpl w:val="EBE655F6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700A0"/>
    <w:multiLevelType w:val="hybridMultilevel"/>
    <w:tmpl w:val="500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3755E"/>
    <w:multiLevelType w:val="hybridMultilevel"/>
    <w:tmpl w:val="215C08B2"/>
    <w:lvl w:ilvl="0" w:tplc="2FA40B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B1D19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E2C30"/>
    <w:multiLevelType w:val="hybridMultilevel"/>
    <w:tmpl w:val="EF24FDC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B444602"/>
    <w:multiLevelType w:val="hybridMultilevel"/>
    <w:tmpl w:val="C3E2458A"/>
    <w:lvl w:ilvl="0" w:tplc="0414D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80EF3"/>
    <w:multiLevelType w:val="hybridMultilevel"/>
    <w:tmpl w:val="EF24FDC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512E1BCF"/>
    <w:multiLevelType w:val="hybridMultilevel"/>
    <w:tmpl w:val="EF24FDC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51C06F07"/>
    <w:multiLevelType w:val="hybridMultilevel"/>
    <w:tmpl w:val="385A5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F252B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509D3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83F7A"/>
    <w:multiLevelType w:val="hybridMultilevel"/>
    <w:tmpl w:val="C7628962"/>
    <w:lvl w:ilvl="0" w:tplc="D19604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82A99"/>
    <w:multiLevelType w:val="hybridMultilevel"/>
    <w:tmpl w:val="254638BE"/>
    <w:lvl w:ilvl="0" w:tplc="380A4DFC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934DE3"/>
    <w:multiLevelType w:val="hybridMultilevel"/>
    <w:tmpl w:val="7FBA9444"/>
    <w:lvl w:ilvl="0" w:tplc="A0820BF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803B0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14570">
    <w:abstractNumId w:val="8"/>
  </w:num>
  <w:num w:numId="2" w16cid:durableId="58094869">
    <w:abstractNumId w:val="17"/>
  </w:num>
  <w:num w:numId="3" w16cid:durableId="1728260672">
    <w:abstractNumId w:val="2"/>
  </w:num>
  <w:num w:numId="4" w16cid:durableId="1955667969">
    <w:abstractNumId w:val="1"/>
  </w:num>
  <w:num w:numId="5" w16cid:durableId="1625698116">
    <w:abstractNumId w:val="0"/>
  </w:num>
  <w:num w:numId="6" w16cid:durableId="393117402">
    <w:abstractNumId w:val="10"/>
  </w:num>
  <w:num w:numId="7" w16cid:durableId="1858424578">
    <w:abstractNumId w:val="5"/>
  </w:num>
  <w:num w:numId="8" w16cid:durableId="1705399205">
    <w:abstractNumId w:val="22"/>
  </w:num>
  <w:num w:numId="9" w16cid:durableId="212695259">
    <w:abstractNumId w:val="7"/>
  </w:num>
  <w:num w:numId="10" w16cid:durableId="1167863180">
    <w:abstractNumId w:val="9"/>
  </w:num>
  <w:num w:numId="11" w16cid:durableId="862743523">
    <w:abstractNumId w:val="12"/>
  </w:num>
  <w:num w:numId="12" w16cid:durableId="194974166">
    <w:abstractNumId w:val="19"/>
  </w:num>
  <w:num w:numId="13" w16cid:durableId="479344732">
    <w:abstractNumId w:val="4"/>
  </w:num>
  <w:num w:numId="14" w16cid:durableId="1622105500">
    <w:abstractNumId w:val="23"/>
  </w:num>
  <w:num w:numId="15" w16cid:durableId="960963767">
    <w:abstractNumId w:val="18"/>
  </w:num>
  <w:num w:numId="16" w16cid:durableId="822695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1682441">
    <w:abstractNumId w:val="13"/>
  </w:num>
  <w:num w:numId="18" w16cid:durableId="1484199033">
    <w:abstractNumId w:val="21"/>
  </w:num>
  <w:num w:numId="19" w16cid:durableId="469321594">
    <w:abstractNumId w:val="16"/>
  </w:num>
  <w:num w:numId="20" w16cid:durableId="1656452494">
    <w:abstractNumId w:val="6"/>
  </w:num>
  <w:num w:numId="21" w16cid:durableId="1813982686">
    <w:abstractNumId w:val="20"/>
  </w:num>
  <w:num w:numId="22" w16cid:durableId="1167286845">
    <w:abstractNumId w:val="14"/>
  </w:num>
  <w:num w:numId="23" w16cid:durableId="708795846">
    <w:abstractNumId w:val="15"/>
  </w:num>
  <w:num w:numId="24" w16cid:durableId="1550074068">
    <w:abstractNumId w:val="3"/>
  </w:num>
  <w:num w:numId="25" w16cid:durableId="677124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AB"/>
    <w:rsid w:val="00005C29"/>
    <w:rsid w:val="00020CA1"/>
    <w:rsid w:val="00023E68"/>
    <w:rsid w:val="0003642F"/>
    <w:rsid w:val="00045CAC"/>
    <w:rsid w:val="00046722"/>
    <w:rsid w:val="00046D09"/>
    <w:rsid w:val="0005506B"/>
    <w:rsid w:val="00066155"/>
    <w:rsid w:val="00076950"/>
    <w:rsid w:val="00086BEC"/>
    <w:rsid w:val="0008759D"/>
    <w:rsid w:val="000B3177"/>
    <w:rsid w:val="000C2E1E"/>
    <w:rsid w:val="000D44E1"/>
    <w:rsid w:val="000F4D2A"/>
    <w:rsid w:val="001018FE"/>
    <w:rsid w:val="001051C7"/>
    <w:rsid w:val="001164D6"/>
    <w:rsid w:val="001231A8"/>
    <w:rsid w:val="001349AE"/>
    <w:rsid w:val="00134CCF"/>
    <w:rsid w:val="00143291"/>
    <w:rsid w:val="00161B86"/>
    <w:rsid w:val="001A1222"/>
    <w:rsid w:val="001C2232"/>
    <w:rsid w:val="002109B4"/>
    <w:rsid w:val="0022083D"/>
    <w:rsid w:val="00224B9D"/>
    <w:rsid w:val="00232625"/>
    <w:rsid w:val="002363CA"/>
    <w:rsid w:val="00247892"/>
    <w:rsid w:val="00261A04"/>
    <w:rsid w:val="00265D52"/>
    <w:rsid w:val="002715AB"/>
    <w:rsid w:val="0027257B"/>
    <w:rsid w:val="00285CC8"/>
    <w:rsid w:val="00287CD7"/>
    <w:rsid w:val="002921F6"/>
    <w:rsid w:val="002A0738"/>
    <w:rsid w:val="002C4AF7"/>
    <w:rsid w:val="002C7BC2"/>
    <w:rsid w:val="002D07A3"/>
    <w:rsid w:val="002D1BFB"/>
    <w:rsid w:val="002E014F"/>
    <w:rsid w:val="002F0935"/>
    <w:rsid w:val="002F4E40"/>
    <w:rsid w:val="00304936"/>
    <w:rsid w:val="00317A36"/>
    <w:rsid w:val="00317B2A"/>
    <w:rsid w:val="00332A09"/>
    <w:rsid w:val="00340300"/>
    <w:rsid w:val="003411E3"/>
    <w:rsid w:val="00366D2C"/>
    <w:rsid w:val="00384A8E"/>
    <w:rsid w:val="00385F52"/>
    <w:rsid w:val="00392049"/>
    <w:rsid w:val="003A6417"/>
    <w:rsid w:val="003A710B"/>
    <w:rsid w:val="003B147E"/>
    <w:rsid w:val="003B5235"/>
    <w:rsid w:val="003C3DBB"/>
    <w:rsid w:val="003C68CC"/>
    <w:rsid w:val="003D4BF6"/>
    <w:rsid w:val="003D573B"/>
    <w:rsid w:val="003E2648"/>
    <w:rsid w:val="003F30E9"/>
    <w:rsid w:val="003F5108"/>
    <w:rsid w:val="003F7169"/>
    <w:rsid w:val="003F79E1"/>
    <w:rsid w:val="00445B6A"/>
    <w:rsid w:val="00447CD4"/>
    <w:rsid w:val="004A07F7"/>
    <w:rsid w:val="004A6480"/>
    <w:rsid w:val="004B207C"/>
    <w:rsid w:val="004C30AA"/>
    <w:rsid w:val="004F4C7E"/>
    <w:rsid w:val="00501F6D"/>
    <w:rsid w:val="00507DB8"/>
    <w:rsid w:val="00511E53"/>
    <w:rsid w:val="00513FB1"/>
    <w:rsid w:val="005150DE"/>
    <w:rsid w:val="005205D9"/>
    <w:rsid w:val="005467A8"/>
    <w:rsid w:val="00563050"/>
    <w:rsid w:val="00565BC5"/>
    <w:rsid w:val="00583440"/>
    <w:rsid w:val="00587510"/>
    <w:rsid w:val="00595811"/>
    <w:rsid w:val="005B182C"/>
    <w:rsid w:val="005C3B3F"/>
    <w:rsid w:val="005D096B"/>
    <w:rsid w:val="005D4319"/>
    <w:rsid w:val="005D7CED"/>
    <w:rsid w:val="005E25D6"/>
    <w:rsid w:val="00624664"/>
    <w:rsid w:val="00631667"/>
    <w:rsid w:val="00654523"/>
    <w:rsid w:val="006709D4"/>
    <w:rsid w:val="00680632"/>
    <w:rsid w:val="006928D3"/>
    <w:rsid w:val="006A38EE"/>
    <w:rsid w:val="006C6A38"/>
    <w:rsid w:val="006D5595"/>
    <w:rsid w:val="006E5157"/>
    <w:rsid w:val="006E63F7"/>
    <w:rsid w:val="006F2A13"/>
    <w:rsid w:val="006F6838"/>
    <w:rsid w:val="00700D74"/>
    <w:rsid w:val="00711855"/>
    <w:rsid w:val="00727396"/>
    <w:rsid w:val="00755764"/>
    <w:rsid w:val="00755AF5"/>
    <w:rsid w:val="007568C9"/>
    <w:rsid w:val="0076552B"/>
    <w:rsid w:val="0077728B"/>
    <w:rsid w:val="007816F3"/>
    <w:rsid w:val="00783832"/>
    <w:rsid w:val="007A76F3"/>
    <w:rsid w:val="007B4F28"/>
    <w:rsid w:val="007C0C98"/>
    <w:rsid w:val="007D135C"/>
    <w:rsid w:val="007F6790"/>
    <w:rsid w:val="007F7BB4"/>
    <w:rsid w:val="00801695"/>
    <w:rsid w:val="0082371D"/>
    <w:rsid w:val="0082785A"/>
    <w:rsid w:val="008306EE"/>
    <w:rsid w:val="008315AC"/>
    <w:rsid w:val="00835A3D"/>
    <w:rsid w:val="008408D1"/>
    <w:rsid w:val="00841C17"/>
    <w:rsid w:val="008469CD"/>
    <w:rsid w:val="00853919"/>
    <w:rsid w:val="00857D82"/>
    <w:rsid w:val="00861BDC"/>
    <w:rsid w:val="00865D30"/>
    <w:rsid w:val="00870391"/>
    <w:rsid w:val="008742E1"/>
    <w:rsid w:val="00875838"/>
    <w:rsid w:val="00881E1A"/>
    <w:rsid w:val="008A440B"/>
    <w:rsid w:val="008A60F7"/>
    <w:rsid w:val="008B6444"/>
    <w:rsid w:val="008E42A2"/>
    <w:rsid w:val="008F1EDA"/>
    <w:rsid w:val="008F6DEE"/>
    <w:rsid w:val="00900D0A"/>
    <w:rsid w:val="009112BA"/>
    <w:rsid w:val="00914EE9"/>
    <w:rsid w:val="00922AA1"/>
    <w:rsid w:val="00941C0B"/>
    <w:rsid w:val="0095497B"/>
    <w:rsid w:val="00974CDE"/>
    <w:rsid w:val="00983C19"/>
    <w:rsid w:val="009A0704"/>
    <w:rsid w:val="009A6C07"/>
    <w:rsid w:val="009B4848"/>
    <w:rsid w:val="009C785A"/>
    <w:rsid w:val="009D0C8D"/>
    <w:rsid w:val="00A047CC"/>
    <w:rsid w:val="00A14F17"/>
    <w:rsid w:val="00A213C3"/>
    <w:rsid w:val="00A439AC"/>
    <w:rsid w:val="00A467DB"/>
    <w:rsid w:val="00A60015"/>
    <w:rsid w:val="00A66753"/>
    <w:rsid w:val="00A66F5B"/>
    <w:rsid w:val="00A827B8"/>
    <w:rsid w:val="00A84F76"/>
    <w:rsid w:val="00AE60D6"/>
    <w:rsid w:val="00AF0DE7"/>
    <w:rsid w:val="00AF4421"/>
    <w:rsid w:val="00B21E49"/>
    <w:rsid w:val="00B23B5B"/>
    <w:rsid w:val="00B32D2E"/>
    <w:rsid w:val="00B5261B"/>
    <w:rsid w:val="00B53054"/>
    <w:rsid w:val="00B56DA7"/>
    <w:rsid w:val="00B64146"/>
    <w:rsid w:val="00B65DF0"/>
    <w:rsid w:val="00B71171"/>
    <w:rsid w:val="00B74C57"/>
    <w:rsid w:val="00B94507"/>
    <w:rsid w:val="00B9467F"/>
    <w:rsid w:val="00B97015"/>
    <w:rsid w:val="00BA205A"/>
    <w:rsid w:val="00BA282F"/>
    <w:rsid w:val="00BA660E"/>
    <w:rsid w:val="00BC1A97"/>
    <w:rsid w:val="00BC2D8E"/>
    <w:rsid w:val="00C16347"/>
    <w:rsid w:val="00C2326D"/>
    <w:rsid w:val="00C249AB"/>
    <w:rsid w:val="00C42941"/>
    <w:rsid w:val="00C45A11"/>
    <w:rsid w:val="00C639CD"/>
    <w:rsid w:val="00C65C7E"/>
    <w:rsid w:val="00CA6DE6"/>
    <w:rsid w:val="00CB6EC7"/>
    <w:rsid w:val="00CB7487"/>
    <w:rsid w:val="00CB79E1"/>
    <w:rsid w:val="00CC5080"/>
    <w:rsid w:val="00CD384D"/>
    <w:rsid w:val="00CD3A59"/>
    <w:rsid w:val="00CD4461"/>
    <w:rsid w:val="00CE234C"/>
    <w:rsid w:val="00CF4E9D"/>
    <w:rsid w:val="00CF6D2B"/>
    <w:rsid w:val="00D0334F"/>
    <w:rsid w:val="00D261C2"/>
    <w:rsid w:val="00D27CC6"/>
    <w:rsid w:val="00D31EBD"/>
    <w:rsid w:val="00D3408D"/>
    <w:rsid w:val="00D3541B"/>
    <w:rsid w:val="00D36965"/>
    <w:rsid w:val="00D52C03"/>
    <w:rsid w:val="00D77FC7"/>
    <w:rsid w:val="00DA18C2"/>
    <w:rsid w:val="00DB434A"/>
    <w:rsid w:val="00DB4416"/>
    <w:rsid w:val="00DB4858"/>
    <w:rsid w:val="00DB6B8C"/>
    <w:rsid w:val="00DC66FA"/>
    <w:rsid w:val="00DD34CF"/>
    <w:rsid w:val="00DF0238"/>
    <w:rsid w:val="00E02342"/>
    <w:rsid w:val="00E26AB9"/>
    <w:rsid w:val="00E31D11"/>
    <w:rsid w:val="00E95C30"/>
    <w:rsid w:val="00EA416F"/>
    <w:rsid w:val="00EC2C23"/>
    <w:rsid w:val="00EC57CE"/>
    <w:rsid w:val="00ED4E61"/>
    <w:rsid w:val="00EE6ABC"/>
    <w:rsid w:val="00EF7596"/>
    <w:rsid w:val="00F06A56"/>
    <w:rsid w:val="00F21498"/>
    <w:rsid w:val="00F23DA8"/>
    <w:rsid w:val="00F319DF"/>
    <w:rsid w:val="00F3468E"/>
    <w:rsid w:val="00F402F6"/>
    <w:rsid w:val="00F44AA7"/>
    <w:rsid w:val="00F633B1"/>
    <w:rsid w:val="00F96C72"/>
    <w:rsid w:val="00FB1925"/>
    <w:rsid w:val="00FD35F7"/>
    <w:rsid w:val="00FE1592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B05EB"/>
  <w15:chartTrackingRefBased/>
  <w15:docId w15:val="{0FBD5B25-9043-46DC-86F5-D74CB277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7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6552B"/>
    <w:pPr>
      <w:keepNext/>
      <w:numPr>
        <w:numId w:val="3"/>
      </w:numPr>
      <w:tabs>
        <w:tab w:val="clear" w:pos="567"/>
        <w:tab w:val="num" w:pos="360"/>
      </w:tabs>
      <w:spacing w:before="120" w:after="120"/>
      <w:ind w:left="630" w:hanging="630"/>
      <w:outlineLvl w:val="0"/>
    </w:pPr>
    <w:rPr>
      <w:rFonts w:eastAsia="Batang"/>
      <w:b/>
      <w:kern w:val="28"/>
      <w:sz w:val="28"/>
      <w:szCs w:val="20"/>
      <w:lang w:eastAsia="ko-KR"/>
    </w:rPr>
  </w:style>
  <w:style w:type="paragraph" w:styleId="Heading2">
    <w:name w:val="heading 2"/>
    <w:basedOn w:val="Normal"/>
    <w:next w:val="Normal"/>
    <w:link w:val="Heading2Char"/>
    <w:autoRedefine/>
    <w:qFormat/>
    <w:rsid w:val="0076552B"/>
    <w:pPr>
      <w:keepNext/>
      <w:numPr>
        <w:ilvl w:val="1"/>
        <w:numId w:val="3"/>
      </w:numPr>
      <w:tabs>
        <w:tab w:val="left" w:pos="990"/>
      </w:tabs>
      <w:spacing w:before="120" w:after="1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autoRedefine/>
    <w:qFormat/>
    <w:rsid w:val="0076552B"/>
    <w:pPr>
      <w:keepNext/>
      <w:numPr>
        <w:ilvl w:val="2"/>
        <w:numId w:val="3"/>
      </w:numPr>
      <w:tabs>
        <w:tab w:val="left" w:pos="1620"/>
      </w:tabs>
      <w:spacing w:before="120" w:after="120"/>
      <w:ind w:hanging="428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autoRedefine/>
    <w:qFormat/>
    <w:rsid w:val="00046722"/>
    <w:pPr>
      <w:keepNext/>
      <w:numPr>
        <w:ilvl w:val="3"/>
        <w:numId w:val="3"/>
      </w:numPr>
      <w:tabs>
        <w:tab w:val="left" w:pos="2694"/>
      </w:tabs>
      <w:spacing w:before="120" w:after="120"/>
      <w:outlineLvl w:val="3"/>
    </w:pPr>
    <w:rPr>
      <w:rFonts w:ascii="Arial" w:hAnsi="Arial" w:cs="Arial"/>
      <w:b/>
      <w:sz w:val="22"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046722"/>
    <w:pPr>
      <w:numPr>
        <w:ilvl w:val="4"/>
        <w:numId w:val="3"/>
      </w:numPr>
      <w:tabs>
        <w:tab w:val="left" w:pos="3332"/>
      </w:tabs>
      <w:spacing w:after="120"/>
      <w:outlineLvl w:val="4"/>
    </w:pPr>
    <w:rPr>
      <w:rFonts w:ascii="Arial" w:hAnsi="Arial"/>
      <w:b/>
      <w:bCs/>
      <w:iCs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rsid w:val="00046722"/>
    <w:pPr>
      <w:numPr>
        <w:ilvl w:val="5"/>
        <w:numId w:val="3"/>
      </w:numPr>
      <w:spacing w:before="240" w:after="60"/>
      <w:outlineLvl w:val="5"/>
    </w:pPr>
    <w:rPr>
      <w:rFonts w:eastAsia="Batang"/>
      <w:b/>
      <w:bCs/>
      <w:sz w:val="22"/>
      <w:szCs w:val="22"/>
      <w:lang w:eastAsia="ko-KR"/>
    </w:rPr>
  </w:style>
  <w:style w:type="paragraph" w:styleId="Heading7">
    <w:name w:val="heading 7"/>
    <w:basedOn w:val="Normal"/>
    <w:next w:val="Normal"/>
    <w:link w:val="Heading7Char"/>
    <w:qFormat/>
    <w:rsid w:val="00046722"/>
    <w:pPr>
      <w:numPr>
        <w:ilvl w:val="6"/>
        <w:numId w:val="3"/>
      </w:numPr>
      <w:spacing w:before="240" w:after="60"/>
      <w:outlineLvl w:val="6"/>
    </w:pPr>
    <w:rPr>
      <w:rFonts w:eastAsia="Batang"/>
      <w:lang w:eastAsia="ko-KR"/>
    </w:rPr>
  </w:style>
  <w:style w:type="paragraph" w:styleId="Heading8">
    <w:name w:val="heading 8"/>
    <w:basedOn w:val="Normal"/>
    <w:next w:val="Normal"/>
    <w:link w:val="Heading8Char"/>
    <w:qFormat/>
    <w:rsid w:val="00046722"/>
    <w:pPr>
      <w:numPr>
        <w:ilvl w:val="7"/>
        <w:numId w:val="3"/>
      </w:numPr>
      <w:spacing w:before="240" w:after="60"/>
      <w:outlineLvl w:val="7"/>
    </w:pPr>
    <w:rPr>
      <w:rFonts w:eastAsia="Batang"/>
      <w:i/>
      <w:iCs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046722"/>
    <w:pPr>
      <w:numPr>
        <w:ilvl w:val="8"/>
        <w:numId w:val="3"/>
      </w:numPr>
      <w:spacing w:before="240" w:after="60"/>
      <w:outlineLvl w:val="8"/>
    </w:pPr>
    <w:rPr>
      <w:rFonts w:ascii="Arial" w:eastAsia="Batang" w:hAnsi="Arial" w:cs="Arial"/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52B"/>
    <w:rPr>
      <w:rFonts w:ascii="Times New Roman" w:eastAsia="Batang" w:hAnsi="Times New Roman" w:cs="Times New Roman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76552B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6552B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46722"/>
    <w:rPr>
      <w:rFonts w:ascii="Arial" w:eastAsia="Times New Roman" w:hAnsi="Arial" w:cs="Arial"/>
      <w:b/>
      <w:szCs w:val="20"/>
    </w:rPr>
  </w:style>
  <w:style w:type="character" w:customStyle="1" w:styleId="Heading5Char">
    <w:name w:val="Heading 5 Char"/>
    <w:basedOn w:val="DefaultParagraphFont"/>
    <w:link w:val="Heading5"/>
    <w:rsid w:val="00046722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046722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046722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046722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046722"/>
    <w:rPr>
      <w:rFonts w:ascii="Arial" w:eastAsia="Batang" w:hAnsi="Arial" w:cs="Arial"/>
      <w:lang w:eastAsia="ko-KR"/>
    </w:rPr>
  </w:style>
  <w:style w:type="paragraph" w:styleId="BodyText">
    <w:name w:val="Body Text"/>
    <w:basedOn w:val="Normal"/>
    <w:link w:val="BodyTextChar"/>
    <w:rsid w:val="00046722"/>
    <w:pPr>
      <w:tabs>
        <w:tab w:val="right" w:pos="8640"/>
      </w:tabs>
      <w:spacing w:after="120"/>
      <w:ind w:left="547"/>
    </w:pPr>
    <w:rPr>
      <w:rFonts w:ascii="Arial" w:eastAsia="Batang" w:hAnsi="Arial"/>
      <w:spacing w:val="4"/>
      <w:sz w:val="22"/>
      <w:szCs w:val="20"/>
      <w:lang w:eastAsia="ko-KR"/>
    </w:rPr>
  </w:style>
  <w:style w:type="character" w:customStyle="1" w:styleId="BodyTextChar">
    <w:name w:val="Body Text Char"/>
    <w:basedOn w:val="DefaultParagraphFont"/>
    <w:link w:val="BodyText"/>
    <w:rsid w:val="00046722"/>
    <w:rPr>
      <w:rFonts w:ascii="Arial" w:eastAsia="Batang" w:hAnsi="Arial" w:cs="Times New Roman"/>
      <w:spacing w:val="4"/>
      <w:szCs w:val="20"/>
      <w:lang w:eastAsia="ko-KR"/>
    </w:rPr>
  </w:style>
  <w:style w:type="paragraph" w:styleId="Footer">
    <w:name w:val="footer"/>
    <w:basedOn w:val="Normal"/>
    <w:link w:val="FooterChar"/>
    <w:rsid w:val="00046722"/>
    <w:pPr>
      <w:tabs>
        <w:tab w:val="center" w:pos="4320"/>
        <w:tab w:val="right" w:pos="8640"/>
      </w:tabs>
      <w:jc w:val="center"/>
    </w:pPr>
    <w:rPr>
      <w:rFonts w:ascii="Arial" w:eastAsia="Batang" w:hAnsi="Arial"/>
      <w:sz w:val="16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046722"/>
    <w:rPr>
      <w:rFonts w:ascii="Arial" w:eastAsia="Batang" w:hAnsi="Arial" w:cs="Times New Roman"/>
      <w:sz w:val="16"/>
      <w:szCs w:val="20"/>
      <w:lang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46722"/>
    <w:pPr>
      <w:spacing w:after="120"/>
    </w:pPr>
    <w:rPr>
      <w:rFonts w:ascii="Arial" w:eastAsia="Batang" w:hAnsi="Arial" w:cs="Arial"/>
      <w:sz w:val="22"/>
      <w:szCs w:val="20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rsid w:val="00046722"/>
    <w:pPr>
      <w:spacing w:after="120"/>
      <w:ind w:left="220"/>
    </w:pPr>
    <w:rPr>
      <w:rFonts w:ascii="Arial" w:eastAsia="Batang" w:hAnsi="Arial" w:cs="Arial"/>
      <w:sz w:val="22"/>
      <w:szCs w:val="20"/>
      <w:lang w:eastAsia="ko-KR"/>
    </w:rPr>
  </w:style>
  <w:style w:type="paragraph" w:styleId="TOC3">
    <w:name w:val="toc 3"/>
    <w:basedOn w:val="Normal"/>
    <w:autoRedefine/>
    <w:uiPriority w:val="39"/>
    <w:rsid w:val="00046722"/>
    <w:pPr>
      <w:tabs>
        <w:tab w:val="left" w:pos="1836"/>
        <w:tab w:val="right" w:leader="dot" w:pos="8630"/>
      </w:tabs>
      <w:spacing w:after="120"/>
      <w:ind w:left="1094"/>
    </w:pPr>
    <w:rPr>
      <w:rFonts w:ascii="Arial" w:eastAsia="Batang" w:hAnsi="Arial" w:cs="Arial"/>
      <w:iCs/>
      <w:noProof/>
      <w:sz w:val="22"/>
      <w:szCs w:val="20"/>
      <w:lang w:eastAsia="ko-KR"/>
    </w:rPr>
  </w:style>
  <w:style w:type="paragraph" w:styleId="Header">
    <w:name w:val="header"/>
    <w:basedOn w:val="Normal"/>
    <w:link w:val="HeaderChar"/>
    <w:rsid w:val="00046722"/>
    <w:pPr>
      <w:tabs>
        <w:tab w:val="center" w:pos="4320"/>
        <w:tab w:val="right" w:pos="8640"/>
      </w:tabs>
    </w:pPr>
    <w:rPr>
      <w:rFonts w:ascii="Arial" w:eastAsia="Batang" w:hAnsi="Arial"/>
      <w:b/>
      <w:i/>
      <w:szCs w:val="20"/>
      <w:lang w:eastAsia="ko-KR"/>
    </w:rPr>
  </w:style>
  <w:style w:type="character" w:customStyle="1" w:styleId="HeaderChar">
    <w:name w:val="Header Char"/>
    <w:basedOn w:val="DefaultParagraphFont"/>
    <w:link w:val="Header"/>
    <w:rsid w:val="00046722"/>
    <w:rPr>
      <w:rFonts w:ascii="Arial" w:eastAsia="Batang" w:hAnsi="Arial" w:cs="Times New Roman"/>
      <w:b/>
      <w:i/>
      <w:sz w:val="24"/>
      <w:szCs w:val="20"/>
      <w:lang w:eastAsia="ko-KR"/>
    </w:rPr>
  </w:style>
  <w:style w:type="character" w:styleId="Hyperlink">
    <w:name w:val="Hyperlink"/>
    <w:basedOn w:val="DefaultParagraphFont"/>
    <w:uiPriority w:val="99"/>
    <w:rsid w:val="00046722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7F7BB4"/>
    <w:pPr>
      <w:widowControl w:val="0"/>
      <w:spacing w:before="120"/>
    </w:pPr>
    <w:rPr>
      <w:rFonts w:ascii="Arial" w:eastAsia="Batang" w:hAnsi="Arial" w:cs="Arial"/>
      <w:i/>
      <w:color w:val="0000FF"/>
      <w:sz w:val="22"/>
      <w:szCs w:val="20"/>
      <w:lang w:eastAsia="ko-KR"/>
    </w:rPr>
  </w:style>
  <w:style w:type="paragraph" w:customStyle="1" w:styleId="SectionTitle">
    <w:name w:val="Section Title"/>
    <w:autoRedefine/>
    <w:rsid w:val="00046722"/>
    <w:pPr>
      <w:spacing w:before="240" w:after="360" w:line="240" w:lineRule="auto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2">
    <w:name w:val="table2"/>
    <w:basedOn w:val="Normal"/>
    <w:autoRedefine/>
    <w:rsid w:val="001231A8"/>
    <w:pPr>
      <w:spacing w:before="60" w:after="60"/>
    </w:pPr>
    <w:rPr>
      <w:rFonts w:ascii="Arial" w:eastAsia="MS PMincho" w:hAnsi="Arial" w:cs="Arial"/>
      <w:color w:val="0070C0"/>
      <w:sz w:val="22"/>
      <w:szCs w:val="20"/>
    </w:rPr>
  </w:style>
  <w:style w:type="paragraph" w:styleId="ListBullet2">
    <w:name w:val="List Bullet 2"/>
    <w:basedOn w:val="Normal"/>
    <w:autoRedefine/>
    <w:rsid w:val="00046722"/>
    <w:pPr>
      <w:numPr>
        <w:numId w:val="4"/>
      </w:numPr>
      <w:spacing w:after="60"/>
    </w:pPr>
    <w:rPr>
      <w:rFonts w:ascii="Arial" w:hAnsi="Arial"/>
      <w:sz w:val="22"/>
      <w:szCs w:val="20"/>
    </w:rPr>
  </w:style>
  <w:style w:type="paragraph" w:styleId="ListBullet4">
    <w:name w:val="List Bullet 4"/>
    <w:basedOn w:val="Normal"/>
    <w:autoRedefine/>
    <w:rsid w:val="00046722"/>
    <w:pPr>
      <w:numPr>
        <w:numId w:val="5"/>
      </w:numPr>
      <w:tabs>
        <w:tab w:val="left" w:pos="2576"/>
      </w:tabs>
      <w:spacing w:after="60"/>
    </w:pPr>
    <w:rPr>
      <w:rFonts w:ascii="Arial" w:hAnsi="Arial"/>
      <w:sz w:val="22"/>
      <w:szCs w:val="20"/>
    </w:rPr>
  </w:style>
  <w:style w:type="paragraph" w:customStyle="1" w:styleId="Title1">
    <w:name w:val="Title1"/>
    <w:next w:val="Normal"/>
    <w:rsid w:val="00046722"/>
    <w:pPr>
      <w:widowControl w:val="0"/>
      <w:spacing w:before="120" w:after="120" w:line="240" w:lineRule="auto"/>
    </w:pPr>
    <w:rPr>
      <w:rFonts w:ascii="Arial" w:eastAsia="Times New Roman" w:hAnsi="Arial" w:cs="Arial"/>
      <w:b/>
      <w:sz w:val="28"/>
      <w:szCs w:val="20"/>
    </w:rPr>
  </w:style>
  <w:style w:type="paragraph" w:customStyle="1" w:styleId="Headingtext2Blue">
    <w:name w:val="Heading text 2 + Blue"/>
    <w:basedOn w:val="Normal"/>
    <w:autoRedefine/>
    <w:rsid w:val="00046722"/>
    <w:pPr>
      <w:spacing w:after="120"/>
      <w:ind w:left="567"/>
    </w:pPr>
    <w:rPr>
      <w:rFonts w:ascii="Arial" w:hAnsi="Arial"/>
      <w:color w:val="0000FF"/>
      <w:sz w:val="22"/>
      <w:szCs w:val="22"/>
      <w:lang w:val="en-AU"/>
    </w:rPr>
  </w:style>
  <w:style w:type="paragraph" w:customStyle="1" w:styleId="Headingtext3Blue">
    <w:name w:val="Heading text 3 + Blue"/>
    <w:basedOn w:val="Normal"/>
    <w:rsid w:val="00046722"/>
    <w:pPr>
      <w:spacing w:after="120"/>
      <w:ind w:left="1134"/>
    </w:pPr>
    <w:rPr>
      <w:rFonts w:ascii="Arial" w:hAnsi="Arial"/>
      <w:color w:val="0000FF"/>
      <w:sz w:val="22"/>
      <w:szCs w:val="22"/>
    </w:rPr>
  </w:style>
  <w:style w:type="paragraph" w:customStyle="1" w:styleId="Headingtext4Blue">
    <w:name w:val="Heading text 4 + Blue"/>
    <w:basedOn w:val="Normal"/>
    <w:autoRedefine/>
    <w:rsid w:val="00046722"/>
    <w:pPr>
      <w:spacing w:after="120"/>
      <w:ind w:left="1694"/>
    </w:pPr>
    <w:rPr>
      <w:rFonts w:ascii="Arial" w:hAnsi="Arial"/>
      <w:color w:val="0000FF"/>
      <w:sz w:val="22"/>
      <w:szCs w:val="22"/>
    </w:rPr>
  </w:style>
  <w:style w:type="paragraph" w:customStyle="1" w:styleId="table">
    <w:name w:val="table"/>
    <w:rsid w:val="00046722"/>
    <w:pPr>
      <w:spacing w:before="120" w:after="120" w:line="240" w:lineRule="auto"/>
    </w:pPr>
    <w:rPr>
      <w:rFonts w:ascii="Arial" w:eastAsia="Times New Roman" w:hAnsi="Arial" w:cs="Arial"/>
      <w:sz w:val="24"/>
      <w:szCs w:val="20"/>
    </w:rPr>
  </w:style>
  <w:style w:type="paragraph" w:customStyle="1" w:styleId="HeadingText1Blue">
    <w:name w:val="Heading Text 1 + Blue"/>
    <w:basedOn w:val="Normal"/>
    <w:rsid w:val="00046722"/>
    <w:pPr>
      <w:spacing w:after="120"/>
    </w:pPr>
    <w:rPr>
      <w:rFonts w:ascii="Arial" w:hAnsi="Arial"/>
      <w:color w:val="0000FF"/>
      <w:sz w:val="22"/>
      <w:szCs w:val="20"/>
    </w:rPr>
  </w:style>
  <w:style w:type="paragraph" w:customStyle="1" w:styleId="DocumentTitle">
    <w:name w:val="Document Title"/>
    <w:basedOn w:val="Normal"/>
    <w:rsid w:val="00143291"/>
    <w:pPr>
      <w:tabs>
        <w:tab w:val="right" w:pos="8640"/>
      </w:tabs>
      <w:spacing w:before="480" w:after="480" w:line="480" w:lineRule="auto"/>
      <w:jc w:val="right"/>
    </w:pPr>
    <w:rPr>
      <w:rFonts w:ascii="Arial Narrow" w:hAnsi="Arial Narrow"/>
      <w:b/>
      <w:smallCaps/>
      <w:spacing w:val="20"/>
      <w:sz w:val="32"/>
      <w:szCs w:val="20"/>
    </w:rPr>
  </w:style>
  <w:style w:type="paragraph" w:customStyle="1" w:styleId="Bold">
    <w:name w:val="Bold"/>
    <w:aliases w:val="Right"/>
    <w:basedOn w:val="Normal"/>
    <w:next w:val="Normal"/>
    <w:uiPriority w:val="99"/>
    <w:rsid w:val="00143291"/>
    <w:pPr>
      <w:spacing w:before="60" w:after="120"/>
      <w:jc w:val="right"/>
    </w:pPr>
    <w:rPr>
      <w:rFonts w:ascii="Arial" w:hAnsi="Arial"/>
      <w:b/>
      <w:bCs/>
      <w:sz w:val="22"/>
      <w:lang w:val="en-GB" w:eastAsia="en-GB"/>
    </w:rPr>
  </w:style>
  <w:style w:type="paragraph" w:styleId="ListParagraph">
    <w:name w:val="List Paragraph"/>
    <w:basedOn w:val="Normal"/>
    <w:uiPriority w:val="34"/>
    <w:qFormat/>
    <w:rsid w:val="00F23DA8"/>
    <w:pPr>
      <w:spacing w:before="120"/>
      <w:ind w:left="720"/>
      <w:contextualSpacing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86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2C03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vi-VN" w:eastAsia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F06A5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A07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9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3.%20Research\SystemDesign\Teamplate_doc\BA%20Templates\TM%20-%20Use%20C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17C48-47E5-4573-B33B-122867D56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 - Use Case.dotx</Template>
  <TotalTime>692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DTA</dc:creator>
  <cp:keywords/>
  <dc:description/>
  <cp:lastModifiedBy>hinh nguyen</cp:lastModifiedBy>
  <cp:revision>209</cp:revision>
  <cp:lastPrinted>2014-05-27T14:37:00Z</cp:lastPrinted>
  <dcterms:created xsi:type="dcterms:W3CDTF">2024-03-12T08:42:00Z</dcterms:created>
  <dcterms:modified xsi:type="dcterms:W3CDTF">2024-04-04T14:53:00Z</dcterms:modified>
</cp:coreProperties>
</file>